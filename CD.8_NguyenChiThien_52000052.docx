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4011CC00" w:rsidR="0074112A" w:rsidRPr="003A7669" w:rsidRDefault="0074112A" w:rsidP="0074112A">
      <w:pPr>
        <w:pStyle w:val="Nidungvnbn"/>
        <w:rPr>
          <w:lang w:val="vi-VN"/>
        </w:rPr>
      </w:pPr>
      <w:r w:rsidRPr="003A7669">
        <w:rPr>
          <w:lang w:val="vi-VN"/>
        </w:rPr>
        <w:t xml:space="preserve">Em xin chân thành cảm ơn khoa Công nghệ thông tin đã tạo điều kiện cho em được tiếp cận và hoàn thành bài báo cáo chuyên đề nghiên cứu 1.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3A6D9A4"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 xml:space="preserve">báo cáo, do kiến thức </w:t>
      </w:r>
      <w:r w:rsidR="009B038C" w:rsidRPr="003A7669">
        <w:rPr>
          <w:lang w:val="vi-VN"/>
        </w:rPr>
        <w:t>và</w:t>
      </w:r>
      <w:r w:rsidRPr="003A7669">
        <w:rPr>
          <w:lang w:val="vi-VN"/>
        </w:rPr>
        <w:t xml:space="preserve"> kinh nghiệm</w:t>
      </w:r>
      <w:r w:rsidR="00D34D70" w:rsidRPr="003A7669">
        <w:rPr>
          <w:lang w:val="vi-VN"/>
        </w:rPr>
        <w:t xml:space="preserve"> của bản thân</w:t>
      </w:r>
      <w:r w:rsidRPr="003A7669">
        <w:rPr>
          <w:lang w:val="vi-VN"/>
        </w:rPr>
        <w:t xml:space="preserve"> còn nhiều</w:t>
      </w:r>
      <w:r w:rsidR="009B038C" w:rsidRPr="003A7669">
        <w:rPr>
          <w:lang w:val="vi-VN"/>
        </w:rPr>
        <w:t xml:space="preserve"> thiếu sót và</w:t>
      </w:r>
      <w:r w:rsidRPr="003A7669">
        <w:rPr>
          <w:lang w:val="vi-VN"/>
        </w:rPr>
        <w:t xml:space="preserve"> hạn chế nên bài báo cáo không thể tránh khỏi những </w:t>
      </w:r>
      <w:r w:rsidR="006B138B" w:rsidRPr="003A7669">
        <w:rPr>
          <w:lang w:val="vi-VN"/>
        </w:rPr>
        <w:t>sai</w:t>
      </w:r>
      <w:r w:rsidRPr="003A7669">
        <w:rPr>
          <w:lang w:val="vi-VN"/>
        </w:rPr>
        <w:t xml:space="preserve"> sót, em mong nhận được ý kiến đóng góp của thầy để chúng em có thể học hỏi được nhiều</w:t>
      </w:r>
      <w:r w:rsidR="006B138B" w:rsidRPr="003A7669">
        <w:rPr>
          <w:lang w:val="vi-VN"/>
        </w:rPr>
        <w:t xml:space="preserve"> </w:t>
      </w:r>
      <w:r w:rsidRPr="003A7669">
        <w:rPr>
          <w:lang w:val="vi-VN"/>
        </w:rPr>
        <w:t>kinh nghiệm</w:t>
      </w:r>
      <w:r w:rsidR="006B138B" w:rsidRPr="003A7669">
        <w:rPr>
          <w:lang w:val="vi-VN"/>
        </w:rPr>
        <w:t>, kĩ năng</w:t>
      </w:r>
      <w:r w:rsidRPr="003A7669">
        <w:rPr>
          <w:lang w:val="vi-VN"/>
        </w:rPr>
        <w:t xml:space="preserve"> 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3D5AD60B"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18</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AF54C9" w:rsidRPr="003A7669">
        <w:rPr>
          <w:iCs/>
          <w:szCs w:val="26"/>
          <w:lang w:val="vi-VN"/>
        </w:rPr>
        <w:t>3</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14FBABF9" w14:textId="4E17AC3F" w:rsidR="00A46FC4" w:rsidRPr="003A7669" w:rsidRDefault="00A46FC4" w:rsidP="00A46FC4">
      <w:pPr>
        <w:pStyle w:val="Nidungvnbn"/>
        <w:rPr>
          <w:lang w:val="vi-VN"/>
        </w:rPr>
      </w:pPr>
      <w:r w:rsidRPr="003A7669">
        <w:rPr>
          <w:lang w:val="vi-VN"/>
        </w:rPr>
        <w:t>Dữ liệu không chắc chắn là những dữ liệu đi cùng với xác suất xuất hiện của dữ liệu</w:t>
      </w:r>
      <w:r w:rsidR="00BD52A8" w:rsidRPr="003A7669">
        <w:rPr>
          <w:lang w:val="vi-VN"/>
        </w:rPr>
        <w:t xml:space="preserve"> và trọng số biểu thị mức độ quan trọng của dữ liệu trong cơ sở dữ liệu</w:t>
      </w:r>
      <w:r w:rsidRPr="003A7669">
        <w:rPr>
          <w:lang w:val="vi-VN"/>
        </w:rPr>
        <w:t>, điều này làm cho việc thực hiện khai phá các tập mục phổ biến trở nên khó khăn. Trong bài báo cáo này</w:t>
      </w:r>
      <w:r w:rsidR="00A57B90" w:rsidRPr="003A7669">
        <w:rPr>
          <w:lang w:val="vi-VN"/>
        </w:rPr>
        <w:t>,</w:t>
      </w:r>
      <w:r w:rsidRPr="003A7669">
        <w:rPr>
          <w:lang w:val="vi-VN"/>
        </w:rPr>
        <w:t xml:space="preserve"> chúng tôi</w:t>
      </w:r>
      <w:r w:rsidR="00961D18" w:rsidRPr="003A7669">
        <w:rPr>
          <w:lang w:val="vi-VN"/>
        </w:rPr>
        <w:t xml:space="preserve"> tập trung</w:t>
      </w:r>
      <w:r w:rsidRPr="003A7669">
        <w:rPr>
          <w:lang w:val="vi-VN"/>
        </w:rPr>
        <w:t xml:space="preserve"> nghiên cứu khai phá các tập phổ biến tối đa xác suất có trọng số. Chúng tôi sẽ định nghĩa lại tập phổ biến tối đa xác suất có trọng số. Độ</w:t>
      </w:r>
      <w:r w:rsidR="00D3335C" w:rsidRPr="003A7669">
        <w:rPr>
          <w:color w:val="FFFFFF" w:themeColor="background1"/>
          <w:lang w:val="vi-VN"/>
        </w:rPr>
        <w:t>”</w:t>
      </w:r>
      <w:r w:rsidRPr="003A7669">
        <w:rPr>
          <w:lang w:val="vi-VN"/>
        </w:rPr>
        <w:t>hỗ trợ và độ hỗ trợ kì vọng</w:t>
      </w:r>
      <w:r w:rsidR="00D3335C" w:rsidRPr="003A7669">
        <w:rPr>
          <w:color w:val="FFFFFF" w:themeColor="background1"/>
          <w:lang w:val="vi-VN"/>
        </w:rPr>
        <w:t>”</w:t>
      </w:r>
      <w:r w:rsidRPr="003A7669">
        <w:rPr>
          <w:lang w:val="vi-VN"/>
        </w:rPr>
        <w:t xml:space="preserve">được sử dụng để ước lượng khoảng của độ hỗ trợ xác suất có trọng số, cho phép kiểm tra một tập có phải là phổ biến mà không cần phải tính độ hỗ trợ xác suất có trọng số, cắt giảm chi phí về thời gian và bộ nhớ cho thuật toán. Tuy nhiên, việc tính toán </w:t>
      </w:r>
      <w:r w:rsidRPr="003A7669">
        <w:rPr>
          <w:rFonts w:eastAsia="Calibri"/>
          <w:lang w:val="vi-VN"/>
        </w:rPr>
        <w:t xml:space="preserve">độ hỗ trợ xác suất có trọng số cần phải thực hiện khi độ hỗ trợ tối thiểu nhỏ, điều này sẽ ảnh hưởng đến tốc độ khai phá. Vấn đề này sẽ được giải quyết bằng phương pháp xấp xỉ </w:t>
      </w:r>
      <w:r w:rsidRPr="003A7669">
        <w:rPr>
          <w:lang w:val="vi-VN"/>
        </w:rPr>
        <w:t xml:space="preserve">các tập phổ biến tối đa xác suất có trọng số - phương pháp này sử dụng kì vọng và phương sai của tập mục để tính trực tiếp ra </w:t>
      </w:r>
      <w:r w:rsidRPr="003A7669">
        <w:rPr>
          <w:rFonts w:eastAsia="Calibri"/>
          <w:lang w:val="vi-VN"/>
        </w:rPr>
        <w:t>độ hỗ trợ xác suất có trọng số.</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450D74B2" w14:textId="5103F43A" w:rsidR="0097682F" w:rsidRPr="003A7669" w:rsidRDefault="00543CEF" w:rsidP="00543CEF">
      <w:pPr>
        <w:pStyle w:val="Nidungvnbn"/>
      </w:pPr>
      <w:r w:rsidRPr="003A7669">
        <w:rPr>
          <w:lang w:val="vi-VN"/>
        </w:rPr>
        <w:t>Uncertain data is data</w:t>
      </w:r>
      <w:r w:rsidR="00FB193C" w:rsidRPr="003A7669">
        <w:rPr>
          <w:color w:val="FFFFFF" w:themeColor="background1"/>
        </w:rPr>
        <w:t>”</w:t>
      </w:r>
      <w:r w:rsidRPr="003A7669">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3A7669">
        <w:rPr>
          <w:color w:val="FFFFFF" w:themeColor="background1"/>
        </w:rPr>
        <w:t>”</w:t>
      </w:r>
      <w:r w:rsidRPr="003A7669">
        <w:rPr>
          <w:lang w:val="vi-VN"/>
        </w:rPr>
        <w:t>expectation and variance of itemset to infer the weighted probabilistic support directly.</w:t>
      </w:r>
    </w:p>
    <w:p w14:paraId="3042AC27" w14:textId="77777777" w:rsidR="001D49C3" w:rsidRPr="003A7669" w:rsidRDefault="001D49C3">
      <w:pPr>
        <w:spacing w:before="0" w:after="200" w:line="276" w:lineRule="auto"/>
        <w:rPr>
          <w:b/>
          <w:bCs/>
          <w:sz w:val="32"/>
          <w:szCs w:val="32"/>
        </w:rPr>
      </w:pPr>
      <w:r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1278516A" w14:textId="0F6D4E1F" w:rsidR="00750429" w:rsidRPr="003A7669" w:rsidRDefault="00F772AD">
      <w:pPr>
        <w:pStyle w:val="TOC1"/>
        <w:rPr>
          <w:rFonts w:asciiTheme="minorHAnsi" w:eastAsiaTheme="minorEastAsia" w:hAnsiTheme="minorHAnsi"/>
          <w:b w:val="0"/>
          <w:noProof/>
          <w:color w:val="auto"/>
          <w:kern w:val="2"/>
          <w:sz w:val="22"/>
          <w:szCs w:val="22"/>
          <w14:ligatures w14:val="standardContextual"/>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62634654" w:history="1">
        <w:r w:rsidR="00750429" w:rsidRPr="003A7669">
          <w:rPr>
            <w:rStyle w:val="Hyperlink"/>
            <w:noProof/>
            <w:u w:val="none"/>
          </w:rPr>
          <w:t>DANH MỤC HÌNH VẼ</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_Toc162634654 \h </w:instrText>
        </w:r>
        <w:r w:rsidR="00750429" w:rsidRPr="003A7669">
          <w:rPr>
            <w:noProof/>
            <w:webHidden/>
          </w:rPr>
        </w:r>
        <w:r w:rsidR="00750429" w:rsidRPr="003A7669">
          <w:rPr>
            <w:noProof/>
            <w:webHidden/>
          </w:rPr>
          <w:fldChar w:fldCharType="separate"/>
        </w:r>
        <w:r w:rsidR="000A63B1">
          <w:rPr>
            <w:noProof/>
            <w:webHidden/>
          </w:rPr>
          <w:t>vii</w:t>
        </w:r>
        <w:r w:rsidR="00750429" w:rsidRPr="003A7669">
          <w:rPr>
            <w:noProof/>
            <w:webHidden/>
          </w:rPr>
          <w:fldChar w:fldCharType="end"/>
        </w:r>
      </w:hyperlink>
    </w:p>
    <w:p w14:paraId="2CD801B6" w14:textId="2BD151BF"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5" w:history="1">
        <w:r w:rsidR="00750429" w:rsidRPr="003A7669">
          <w:rPr>
            <w:rStyle w:val="Hyperlink"/>
            <w:noProof/>
            <w:u w:val="none"/>
          </w:rPr>
          <w:t>DANH MỤC BẢNG BIỂU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_Toc162634655 \h </w:instrText>
        </w:r>
        <w:r w:rsidR="00750429" w:rsidRPr="003A7669">
          <w:rPr>
            <w:noProof/>
            <w:webHidden/>
          </w:rPr>
        </w:r>
        <w:r w:rsidR="00750429" w:rsidRPr="003A7669">
          <w:rPr>
            <w:noProof/>
            <w:webHidden/>
          </w:rPr>
          <w:fldChar w:fldCharType="separate"/>
        </w:r>
        <w:r w:rsidR="000A63B1">
          <w:rPr>
            <w:noProof/>
            <w:webHidden/>
          </w:rPr>
          <w:t>ix</w:t>
        </w:r>
        <w:r w:rsidR="00750429" w:rsidRPr="003A7669">
          <w:rPr>
            <w:noProof/>
            <w:webHidden/>
          </w:rPr>
          <w:fldChar w:fldCharType="end"/>
        </w:r>
      </w:hyperlink>
    </w:p>
    <w:p w14:paraId="75C6716A" w14:textId="7C933B28"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6" w:history="1">
        <w:r w:rsidR="00750429" w:rsidRPr="003A7669">
          <w:rPr>
            <w:rStyle w:val="Hyperlink"/>
            <w:noProof/>
            <w:u w:val="none"/>
          </w:rPr>
          <w:t>DANH MỤC CÁC CHỮ VIẾT TẮT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_Toc162634656 \h </w:instrText>
        </w:r>
        <w:r w:rsidR="00750429" w:rsidRPr="003A7669">
          <w:rPr>
            <w:noProof/>
            <w:webHidden/>
          </w:rPr>
        </w:r>
        <w:r w:rsidR="00750429" w:rsidRPr="003A7669">
          <w:rPr>
            <w:noProof/>
            <w:webHidden/>
          </w:rPr>
          <w:fldChar w:fldCharType="separate"/>
        </w:r>
        <w:r w:rsidR="000A63B1">
          <w:rPr>
            <w:noProof/>
            <w:webHidden/>
          </w:rPr>
          <w:t>x</w:t>
        </w:r>
        <w:r w:rsidR="00750429" w:rsidRPr="003A7669">
          <w:rPr>
            <w:noProof/>
            <w:webHidden/>
          </w:rPr>
          <w:fldChar w:fldCharType="end"/>
        </w:r>
      </w:hyperlink>
    </w:p>
    <w:p w14:paraId="58F9E897" w14:textId="4B33484D"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7" w:history="1">
        <w:r w:rsidR="00750429" w:rsidRPr="003A7669">
          <w:rPr>
            <w:rStyle w:val="Hyperlink"/>
            <w:noProof/>
            <w:u w:val="none"/>
          </w:rPr>
          <w:t>CHƯƠNG 1. GIỚI THIỆU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_Toc162634657 \h </w:instrText>
        </w:r>
        <w:r w:rsidR="00750429" w:rsidRPr="003A7669">
          <w:rPr>
            <w:noProof/>
            <w:webHidden/>
          </w:rPr>
        </w:r>
        <w:r w:rsidR="00750429" w:rsidRPr="003A7669">
          <w:rPr>
            <w:noProof/>
            <w:webHidden/>
          </w:rPr>
          <w:fldChar w:fldCharType="separate"/>
        </w:r>
        <w:r w:rsidR="000A63B1">
          <w:rPr>
            <w:noProof/>
            <w:webHidden/>
          </w:rPr>
          <w:t>1</w:t>
        </w:r>
        <w:r w:rsidR="00750429" w:rsidRPr="003A7669">
          <w:rPr>
            <w:noProof/>
            <w:webHidden/>
          </w:rPr>
          <w:fldChar w:fldCharType="end"/>
        </w:r>
      </w:hyperlink>
    </w:p>
    <w:p w14:paraId="065CD714" w14:textId="30B56148"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8" w:history="1">
        <w:r w:rsidR="00750429" w:rsidRPr="003A7669">
          <w:rPr>
            <w:rStyle w:val="Hyperlink"/>
            <w:noProof/>
            <w:u w:val="none"/>
          </w:rPr>
          <w:t>CHƯƠNG 2. CÔNG VIỆC LIÊN QUAN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_Toc162634658 \h </w:instrText>
        </w:r>
        <w:r w:rsidR="00750429" w:rsidRPr="003A7669">
          <w:rPr>
            <w:noProof/>
            <w:webHidden/>
          </w:rPr>
        </w:r>
        <w:r w:rsidR="00750429" w:rsidRPr="003A7669">
          <w:rPr>
            <w:noProof/>
            <w:webHidden/>
          </w:rPr>
          <w:fldChar w:fldCharType="separate"/>
        </w:r>
        <w:r w:rsidR="000A63B1">
          <w:rPr>
            <w:noProof/>
            <w:webHidden/>
          </w:rPr>
          <w:t>3</w:t>
        </w:r>
        <w:r w:rsidR="00750429" w:rsidRPr="003A7669">
          <w:rPr>
            <w:noProof/>
            <w:webHidden/>
          </w:rPr>
          <w:fldChar w:fldCharType="end"/>
        </w:r>
      </w:hyperlink>
    </w:p>
    <w:p w14:paraId="32B3D529" w14:textId="76473EC0"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59" w:history="1">
        <w:r w:rsidR="00750429" w:rsidRPr="003A7669">
          <w:rPr>
            <w:rStyle w:val="Hyperlink"/>
            <w:noProof/>
            <w:u w:val="none"/>
          </w:rPr>
          <w:t>2.1 Khai phá các tập phổ biến kì vọng</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_Toc162634659 \h </w:instrText>
        </w:r>
        <w:r w:rsidR="00750429" w:rsidRPr="003A7669">
          <w:rPr>
            <w:noProof/>
            <w:webHidden/>
          </w:rPr>
        </w:r>
        <w:r w:rsidR="00750429" w:rsidRPr="003A7669">
          <w:rPr>
            <w:noProof/>
            <w:webHidden/>
          </w:rPr>
          <w:fldChar w:fldCharType="separate"/>
        </w:r>
        <w:r w:rsidR="000A63B1">
          <w:rPr>
            <w:noProof/>
            <w:webHidden/>
          </w:rPr>
          <w:t>3</w:t>
        </w:r>
        <w:r w:rsidR="00750429" w:rsidRPr="003A7669">
          <w:rPr>
            <w:noProof/>
            <w:webHidden/>
          </w:rPr>
          <w:fldChar w:fldCharType="end"/>
        </w:r>
      </w:hyperlink>
    </w:p>
    <w:p w14:paraId="380556E5" w14:textId="668AF33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0" w:history="1">
        <w:r w:rsidR="00750429" w:rsidRPr="003A7669">
          <w:rPr>
            <w:rStyle w:val="Hyperlink"/>
            <w:noProof/>
            <w:u w:val="none"/>
          </w:rPr>
          <w:t>2.2 Khai phá các tập phổ biến xác suất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_Toc162634660 \h </w:instrText>
        </w:r>
        <w:r w:rsidR="00750429" w:rsidRPr="003A7669">
          <w:rPr>
            <w:noProof/>
            <w:webHidden/>
          </w:rPr>
        </w:r>
        <w:r w:rsidR="00750429" w:rsidRPr="003A7669">
          <w:rPr>
            <w:noProof/>
            <w:webHidden/>
          </w:rPr>
          <w:fldChar w:fldCharType="separate"/>
        </w:r>
        <w:r w:rsidR="000A63B1">
          <w:rPr>
            <w:noProof/>
            <w:webHidden/>
          </w:rPr>
          <w:t>4</w:t>
        </w:r>
        <w:r w:rsidR="00750429" w:rsidRPr="003A7669">
          <w:rPr>
            <w:noProof/>
            <w:webHidden/>
          </w:rPr>
          <w:fldChar w:fldCharType="end"/>
        </w:r>
      </w:hyperlink>
    </w:p>
    <w:p w14:paraId="3FE3503B" w14:textId="7A5A7D77"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61" w:history="1">
        <w:r w:rsidR="00750429" w:rsidRPr="003A7669">
          <w:rPr>
            <w:rStyle w:val="Hyperlink"/>
            <w:noProof/>
            <w:u w:val="none"/>
          </w:rPr>
          <w:t>CHƯƠNG 3. ĐỊNH NGHĨA VÀ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_Toc162634661 \h </w:instrText>
        </w:r>
        <w:r w:rsidR="00750429" w:rsidRPr="003A7669">
          <w:rPr>
            <w:noProof/>
            <w:webHidden/>
          </w:rPr>
        </w:r>
        <w:r w:rsidR="00750429" w:rsidRPr="003A7669">
          <w:rPr>
            <w:noProof/>
            <w:webHidden/>
          </w:rPr>
          <w:fldChar w:fldCharType="separate"/>
        </w:r>
        <w:r w:rsidR="000A63B1">
          <w:rPr>
            <w:noProof/>
            <w:webHidden/>
          </w:rPr>
          <w:t>6</w:t>
        </w:r>
        <w:r w:rsidR="00750429" w:rsidRPr="003A7669">
          <w:rPr>
            <w:noProof/>
            <w:webHidden/>
          </w:rPr>
          <w:fldChar w:fldCharType="end"/>
        </w:r>
      </w:hyperlink>
    </w:p>
    <w:p w14:paraId="0E89B463" w14:textId="2921D2A5"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2" w:history="1">
        <w:r w:rsidR="00750429" w:rsidRPr="003A7669">
          <w:rPr>
            <w:rStyle w:val="Hyperlink"/>
            <w:noProof/>
            <w:u w:val="none"/>
          </w:rPr>
          <w:t>3.1 Định nghĩa</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_Toc162634662 \h </w:instrText>
        </w:r>
        <w:r w:rsidR="00750429" w:rsidRPr="003A7669">
          <w:rPr>
            <w:noProof/>
            <w:webHidden/>
          </w:rPr>
        </w:r>
        <w:r w:rsidR="00750429" w:rsidRPr="003A7669">
          <w:rPr>
            <w:noProof/>
            <w:webHidden/>
          </w:rPr>
          <w:fldChar w:fldCharType="separate"/>
        </w:r>
        <w:r w:rsidR="000A63B1">
          <w:rPr>
            <w:noProof/>
            <w:webHidden/>
          </w:rPr>
          <w:t>6</w:t>
        </w:r>
        <w:r w:rsidR="00750429" w:rsidRPr="003A7669">
          <w:rPr>
            <w:noProof/>
            <w:webHidden/>
          </w:rPr>
          <w:fldChar w:fldCharType="end"/>
        </w:r>
      </w:hyperlink>
    </w:p>
    <w:p w14:paraId="53DA0258" w14:textId="7AD3EF00"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3" w:history="1">
        <w:r w:rsidR="00750429" w:rsidRPr="003A7669">
          <w:rPr>
            <w:rStyle w:val="Hyperlink"/>
            <w:noProof/>
            <w:u w:val="none"/>
          </w:rPr>
          <w:t>3.2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_Toc162634663 \h </w:instrText>
        </w:r>
        <w:r w:rsidR="00750429" w:rsidRPr="003A7669">
          <w:rPr>
            <w:noProof/>
            <w:webHidden/>
          </w:rPr>
        </w:r>
        <w:r w:rsidR="00750429" w:rsidRPr="003A7669">
          <w:rPr>
            <w:noProof/>
            <w:webHidden/>
          </w:rPr>
          <w:fldChar w:fldCharType="separate"/>
        </w:r>
        <w:r w:rsidR="000A63B1">
          <w:rPr>
            <w:noProof/>
            <w:webHidden/>
          </w:rPr>
          <w:t>8</w:t>
        </w:r>
        <w:r w:rsidR="00750429" w:rsidRPr="003A7669">
          <w:rPr>
            <w:noProof/>
            <w:webHidden/>
          </w:rPr>
          <w:fldChar w:fldCharType="end"/>
        </w:r>
      </w:hyperlink>
    </w:p>
    <w:p w14:paraId="6D98D5A3" w14:textId="1584C531"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64" w:history="1">
        <w:r w:rsidR="00750429" w:rsidRPr="003A7669">
          <w:rPr>
            <w:rStyle w:val="Hyperlink"/>
            <w:noProof/>
            <w:u w:val="none"/>
          </w:rPr>
          <w:t>CHƯƠNG 4. PHƯƠNG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_Toc162634664 \h </w:instrText>
        </w:r>
        <w:r w:rsidR="00750429" w:rsidRPr="003A7669">
          <w:rPr>
            <w:noProof/>
            <w:webHidden/>
          </w:rPr>
        </w:r>
        <w:r w:rsidR="00750429" w:rsidRPr="003A7669">
          <w:rPr>
            <w:noProof/>
            <w:webHidden/>
          </w:rPr>
          <w:fldChar w:fldCharType="separate"/>
        </w:r>
        <w:r w:rsidR="000A63B1">
          <w:rPr>
            <w:noProof/>
            <w:webHidden/>
          </w:rPr>
          <w:t>10</w:t>
        </w:r>
        <w:r w:rsidR="00750429" w:rsidRPr="003A7669">
          <w:rPr>
            <w:noProof/>
            <w:webHidden/>
          </w:rPr>
          <w:fldChar w:fldCharType="end"/>
        </w:r>
      </w:hyperlink>
    </w:p>
    <w:p w14:paraId="1B48CF18" w14:textId="499B60A3"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5" w:history="1">
        <w:r w:rsidR="00750429" w:rsidRPr="003A7669">
          <w:rPr>
            <w:rStyle w:val="Hyperlink"/>
            <w:noProof/>
            <w:u w:val="none"/>
          </w:rPr>
          <w:t>4.1 Cấu trúc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_Toc162634665 \h </w:instrText>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03BCAD85" w14:textId="3AF7F55D"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8" w:history="1">
        <w:r w:rsidR="00750429" w:rsidRPr="003A7669">
          <w:rPr>
            <w:rStyle w:val="Hyperlink"/>
            <w:noProof/>
            <w:u w:val="none"/>
          </w:rPr>
          <w:t>4.2 Vectơ tổng xác suất độ hỗ trợ</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_Toc162634668 \h </w:instrText>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78597372" w14:textId="7F99511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9" w:history="1">
        <w:r w:rsidR="00750429" w:rsidRPr="003A7669">
          <w:rPr>
            <w:rStyle w:val="Hyperlink"/>
            <w:noProof/>
            <w:u w:val="none"/>
          </w:rPr>
          <w:t>4.3 Sắp xếp các tập mục</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_Toc162634669 \h </w:instrText>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1AAEDC18" w14:textId="71BD366A"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0" w:history="1">
        <w:r w:rsidR="00750429" w:rsidRPr="003A7669">
          <w:rPr>
            <w:rStyle w:val="Hyperlink"/>
            <w:noProof/>
            <w:u w:val="none"/>
          </w:rPr>
          <w:t>4.4 Cận của độ hỗ trợ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_Toc162634670 \h </w:instrText>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413E4BFA" w14:textId="05BC8202"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1" w:history="1">
        <w:r w:rsidR="00750429" w:rsidRPr="003A7669">
          <w:rPr>
            <w:rStyle w:val="Hyperlink"/>
            <w:noProof/>
            <w:u w:val="none"/>
          </w:rPr>
          <w:t>4.5 Mô tả thuật toán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_Toc162634671 \h </w:instrText>
        </w:r>
        <w:r w:rsidR="00750429" w:rsidRPr="003A7669">
          <w:rPr>
            <w:noProof/>
            <w:webHidden/>
          </w:rPr>
        </w:r>
        <w:r w:rsidR="00750429" w:rsidRPr="003A7669">
          <w:rPr>
            <w:noProof/>
            <w:webHidden/>
          </w:rPr>
          <w:fldChar w:fldCharType="separate"/>
        </w:r>
        <w:r w:rsidR="000A63B1">
          <w:rPr>
            <w:noProof/>
            <w:webHidden/>
          </w:rPr>
          <w:t>19</w:t>
        </w:r>
        <w:r w:rsidR="00750429" w:rsidRPr="003A7669">
          <w:rPr>
            <w:noProof/>
            <w:webHidden/>
          </w:rPr>
          <w:fldChar w:fldCharType="end"/>
        </w:r>
      </w:hyperlink>
    </w:p>
    <w:p w14:paraId="0DF585B2" w14:textId="39BFAB12"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2" w:history="1">
        <w:r w:rsidR="00750429" w:rsidRPr="003A7669">
          <w:rPr>
            <w:rStyle w:val="Hyperlink"/>
            <w:noProof/>
            <w:u w:val="none"/>
          </w:rPr>
          <w:t>4.6 Xấp xỉ các tập mục phổ biến tối đa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_Toc162634672 \h </w:instrText>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1F16C945" w14:textId="2A753EC3"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3" w:history="1">
        <w:r w:rsidR="00750429" w:rsidRPr="003A7669">
          <w:rPr>
            <w:rStyle w:val="Hyperlink"/>
            <w:noProof/>
            <w:u w:val="none"/>
          </w:rPr>
          <w:t>4.7 Giải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_Toc162634673 \h </w:instrText>
        </w:r>
        <w:r w:rsidR="00750429" w:rsidRPr="003A7669">
          <w:rPr>
            <w:noProof/>
            <w:webHidden/>
          </w:rPr>
        </w:r>
        <w:r w:rsidR="00750429" w:rsidRPr="003A7669">
          <w:rPr>
            <w:noProof/>
            <w:webHidden/>
          </w:rPr>
          <w:fldChar w:fldCharType="separate"/>
        </w:r>
        <w:r w:rsidR="000A63B1">
          <w:rPr>
            <w:noProof/>
            <w:webHidden/>
          </w:rPr>
          <w:t>24</w:t>
        </w:r>
        <w:r w:rsidR="00750429" w:rsidRPr="003A7669">
          <w:rPr>
            <w:noProof/>
            <w:webHidden/>
          </w:rPr>
          <w:fldChar w:fldCharType="end"/>
        </w:r>
      </w:hyperlink>
    </w:p>
    <w:p w14:paraId="02ABB299" w14:textId="5A998ECD"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76" w:history="1">
        <w:r w:rsidR="00750429" w:rsidRPr="003A7669">
          <w:rPr>
            <w:rStyle w:val="Hyperlink"/>
            <w:noProof/>
            <w:u w:val="none"/>
          </w:rPr>
          <w:t>CHƯƠNG 5.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_Toc162634676 \h </w:instrText>
        </w:r>
        <w:r w:rsidR="00750429" w:rsidRPr="003A7669">
          <w:rPr>
            <w:noProof/>
            <w:webHidden/>
          </w:rPr>
        </w:r>
        <w:r w:rsidR="00750429" w:rsidRPr="003A7669">
          <w:rPr>
            <w:noProof/>
            <w:webHidden/>
          </w:rPr>
          <w:fldChar w:fldCharType="separate"/>
        </w:r>
        <w:r w:rsidR="000A63B1">
          <w:rPr>
            <w:noProof/>
            <w:webHidden/>
          </w:rPr>
          <w:t>35</w:t>
        </w:r>
        <w:r w:rsidR="00750429" w:rsidRPr="003A7669">
          <w:rPr>
            <w:noProof/>
            <w:webHidden/>
          </w:rPr>
          <w:fldChar w:fldCharType="end"/>
        </w:r>
      </w:hyperlink>
    </w:p>
    <w:p w14:paraId="0FEF4DE9" w14:textId="669A38BB"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7" w:history="1">
        <w:r w:rsidR="00750429" w:rsidRPr="003A7669">
          <w:rPr>
            <w:rStyle w:val="Hyperlink"/>
            <w:noProof/>
            <w:u w:val="none"/>
          </w:rPr>
          <w:t>5.1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_Toc162634677 \h </w:instrText>
        </w:r>
        <w:r w:rsidR="00750429" w:rsidRPr="003A7669">
          <w:rPr>
            <w:noProof/>
            <w:webHidden/>
          </w:rPr>
        </w:r>
        <w:r w:rsidR="00750429" w:rsidRPr="003A7669">
          <w:rPr>
            <w:noProof/>
            <w:webHidden/>
          </w:rPr>
          <w:fldChar w:fldCharType="separate"/>
        </w:r>
        <w:r w:rsidR="000A63B1">
          <w:rPr>
            <w:noProof/>
            <w:webHidden/>
          </w:rPr>
          <w:t>35</w:t>
        </w:r>
        <w:r w:rsidR="00750429" w:rsidRPr="003A7669">
          <w:rPr>
            <w:noProof/>
            <w:webHidden/>
          </w:rPr>
          <w:fldChar w:fldCharType="end"/>
        </w:r>
      </w:hyperlink>
    </w:p>
    <w:p w14:paraId="6A8C8B35" w14:textId="3CED3434"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8" w:history="1">
        <w:r w:rsidR="00750429" w:rsidRPr="003A7669">
          <w:rPr>
            <w:rStyle w:val="Hyperlink"/>
            <w:noProof/>
            <w:u w:val="none"/>
          </w:rPr>
          <w:t>5.2 Thực nghiệm trên các ví dụ</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_Toc162634678 \h </w:instrText>
        </w:r>
        <w:r w:rsidR="00750429" w:rsidRPr="003A7669">
          <w:rPr>
            <w:noProof/>
            <w:webHidden/>
          </w:rPr>
        </w:r>
        <w:r w:rsidR="00750429" w:rsidRPr="003A7669">
          <w:rPr>
            <w:noProof/>
            <w:webHidden/>
          </w:rPr>
          <w:fldChar w:fldCharType="separate"/>
        </w:r>
        <w:r w:rsidR="000A63B1">
          <w:rPr>
            <w:noProof/>
            <w:webHidden/>
          </w:rPr>
          <w:t>37</w:t>
        </w:r>
        <w:r w:rsidR="00750429" w:rsidRPr="003A7669">
          <w:rPr>
            <w:noProof/>
            <w:webHidden/>
          </w:rPr>
          <w:fldChar w:fldCharType="end"/>
        </w:r>
      </w:hyperlink>
    </w:p>
    <w:p w14:paraId="75949365" w14:textId="6D46A1DE"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1" w:history="1">
        <w:r w:rsidR="00750429" w:rsidRPr="003A7669">
          <w:rPr>
            <w:rStyle w:val="Hyperlink"/>
            <w:noProof/>
            <w:u w:val="none"/>
          </w:rPr>
          <w:t>5.3 Chương trình</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_Toc162634681 \h </w:instrText>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6633BDDC" w14:textId="67437283"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4" w:history="1">
        <w:r w:rsidR="00750429" w:rsidRPr="003A7669">
          <w:rPr>
            <w:rStyle w:val="Hyperlink"/>
            <w:noProof/>
            <w:u w:val="none"/>
          </w:rPr>
          <w:t>CHƯƠNG 6. KẾT QUẢ THỰC NGHIỆM VÀ THẢO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_Toc162634684 \h </w:instrText>
        </w:r>
        <w:r w:rsidR="00750429" w:rsidRPr="003A7669">
          <w:rPr>
            <w:noProof/>
            <w:webHidden/>
          </w:rPr>
        </w:r>
        <w:r w:rsidR="00750429" w:rsidRPr="003A7669">
          <w:rPr>
            <w:noProof/>
            <w:webHidden/>
          </w:rPr>
          <w:fldChar w:fldCharType="separate"/>
        </w:r>
        <w:r w:rsidR="000A63B1">
          <w:rPr>
            <w:noProof/>
            <w:webHidden/>
          </w:rPr>
          <w:t>39</w:t>
        </w:r>
        <w:r w:rsidR="00750429" w:rsidRPr="003A7669">
          <w:rPr>
            <w:noProof/>
            <w:webHidden/>
          </w:rPr>
          <w:fldChar w:fldCharType="end"/>
        </w:r>
      </w:hyperlink>
    </w:p>
    <w:p w14:paraId="6A07967B" w14:textId="265EB2F9"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5" w:history="1">
        <w:r w:rsidR="00750429" w:rsidRPr="003A7669">
          <w:rPr>
            <w:rStyle w:val="Hyperlink"/>
            <w:noProof/>
            <w:u w:val="none"/>
          </w:rPr>
          <w:t>6.1 Ảnh hưởng của kích thước bộ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_Toc162634685 \h </w:instrText>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4024ECA9" w14:textId="42B3A2ED"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6" w:history="1">
        <w:r w:rsidR="00750429" w:rsidRPr="003A7669">
          <w:rPr>
            <w:rStyle w:val="Hyperlink"/>
            <w:noProof/>
            <w:u w:val="none"/>
          </w:rPr>
          <w:t>6.2 Ảnh hưởng của độ hỗ trợ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_Toc162634686 \h </w:instrText>
        </w:r>
        <w:r w:rsidR="00750429" w:rsidRPr="003A7669">
          <w:rPr>
            <w:noProof/>
            <w:webHidden/>
          </w:rPr>
        </w:r>
        <w:r w:rsidR="00750429" w:rsidRPr="003A7669">
          <w:rPr>
            <w:noProof/>
            <w:webHidden/>
          </w:rPr>
          <w:fldChar w:fldCharType="separate"/>
        </w:r>
        <w:r w:rsidR="000A63B1">
          <w:rPr>
            <w:noProof/>
            <w:webHidden/>
          </w:rPr>
          <w:t>39</w:t>
        </w:r>
        <w:r w:rsidR="00750429" w:rsidRPr="003A7669">
          <w:rPr>
            <w:noProof/>
            <w:webHidden/>
          </w:rPr>
          <w:fldChar w:fldCharType="end"/>
        </w:r>
      </w:hyperlink>
    </w:p>
    <w:p w14:paraId="6397F286" w14:textId="02C7DFCC"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7" w:history="1">
        <w:r w:rsidR="00750429" w:rsidRPr="003A7669">
          <w:rPr>
            <w:rStyle w:val="Hyperlink"/>
            <w:noProof/>
            <w:u w:val="none"/>
          </w:rPr>
          <w:t>6.3 Ảnh hưởng của độ tin cậy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_Toc162634687 \h </w:instrText>
        </w:r>
        <w:r w:rsidR="00750429" w:rsidRPr="003A7669">
          <w:rPr>
            <w:noProof/>
            <w:webHidden/>
          </w:rPr>
        </w:r>
        <w:r w:rsidR="00750429" w:rsidRPr="003A7669">
          <w:rPr>
            <w:noProof/>
            <w:webHidden/>
          </w:rPr>
          <w:fldChar w:fldCharType="separate"/>
        </w:r>
        <w:r w:rsidR="000A63B1">
          <w:rPr>
            <w:noProof/>
            <w:webHidden/>
          </w:rPr>
          <w:t>42</w:t>
        </w:r>
        <w:r w:rsidR="00750429" w:rsidRPr="003A7669">
          <w:rPr>
            <w:noProof/>
            <w:webHidden/>
          </w:rPr>
          <w:fldChar w:fldCharType="end"/>
        </w:r>
      </w:hyperlink>
    </w:p>
    <w:p w14:paraId="573FE46E" w14:textId="06C432FE"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8" w:history="1">
        <w:r w:rsidR="00750429" w:rsidRPr="003A7669">
          <w:rPr>
            <w:rStyle w:val="Hyperlink"/>
            <w:noProof/>
            <w:u w:val="none"/>
          </w:rPr>
          <w:t>CHƯƠNG 7. KẾT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_Toc162634688 \h </w:instrText>
        </w:r>
        <w:r w:rsidR="00750429" w:rsidRPr="003A7669">
          <w:rPr>
            <w:noProof/>
            <w:webHidden/>
          </w:rPr>
        </w:r>
        <w:r w:rsidR="00750429" w:rsidRPr="003A7669">
          <w:rPr>
            <w:noProof/>
            <w:webHidden/>
          </w:rPr>
          <w:fldChar w:fldCharType="separate"/>
        </w:r>
        <w:r w:rsidR="000A63B1">
          <w:rPr>
            <w:noProof/>
            <w:webHidden/>
          </w:rPr>
          <w:t>47</w:t>
        </w:r>
        <w:r w:rsidR="00750429" w:rsidRPr="003A7669">
          <w:rPr>
            <w:noProof/>
            <w:webHidden/>
          </w:rPr>
          <w:fldChar w:fldCharType="end"/>
        </w:r>
      </w:hyperlink>
    </w:p>
    <w:p w14:paraId="492B436D" w14:textId="7DE90041"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9" w:history="1">
        <w:r w:rsidR="00750429" w:rsidRPr="003A7669">
          <w:rPr>
            <w:rStyle w:val="Hyperlink"/>
            <w:noProof/>
            <w:u w:val="none"/>
          </w:rPr>
          <w:t>CHƯƠNG 8. TÀI LIỆU THAM KHẢO</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_Toc162634689 \h </w:instrText>
        </w:r>
        <w:r w:rsidR="00750429" w:rsidRPr="003A7669">
          <w:rPr>
            <w:noProof/>
            <w:webHidden/>
          </w:rPr>
        </w:r>
        <w:r w:rsidR="00750429" w:rsidRPr="003A7669">
          <w:rPr>
            <w:noProof/>
            <w:webHidden/>
          </w:rPr>
          <w:fldChar w:fldCharType="separate"/>
        </w:r>
        <w:r w:rsidR="000A63B1">
          <w:rPr>
            <w:noProof/>
            <w:webHidden/>
          </w:rPr>
          <w:t>48</w:t>
        </w:r>
        <w:r w:rsidR="00750429" w:rsidRPr="003A7669">
          <w:rPr>
            <w:noProof/>
            <w:webHidden/>
          </w:rPr>
          <w:fldChar w:fldCharType="end"/>
        </w:r>
      </w:hyperlink>
    </w:p>
    <w:p w14:paraId="5FD88D73" w14:textId="1BC682EB" w:rsidR="00B127A5" w:rsidRPr="003A7669" w:rsidRDefault="00F772AD" w:rsidP="00CD62B5">
      <w:pPr>
        <w:pStyle w:val="Nidungvnbn"/>
        <w:ind w:firstLine="0"/>
        <w:rPr>
          <w:lang w:val="vi-VN"/>
        </w:rPr>
      </w:pPr>
      <w:r w:rsidRPr="003A7669">
        <w:fldChar w:fldCharType="end"/>
      </w:r>
      <w:r w:rsidR="00B127A5" w:rsidRPr="003A7669">
        <w:br w:type="page"/>
      </w:r>
    </w:p>
    <w:p w14:paraId="11B769E5" w14:textId="77777777" w:rsidR="000044BC" w:rsidRPr="003A7669" w:rsidRDefault="000044BC" w:rsidP="00B127A5">
      <w:pPr>
        <w:pStyle w:val="Heading1"/>
        <w:numPr>
          <w:ilvl w:val="0"/>
          <w:numId w:val="0"/>
        </w:numPr>
        <w:ind w:left="284" w:hanging="284"/>
        <w:jc w:val="center"/>
        <w:rPr>
          <w:sz w:val="26"/>
          <w:szCs w:val="26"/>
        </w:rPr>
      </w:pPr>
      <w:bookmarkStart w:id="1" w:name="_Toc162634654"/>
      <w:r w:rsidRPr="003A7669">
        <w:lastRenderedPageBreak/>
        <w:t>DANH MỤC HÌNH VẼ</w:t>
      </w:r>
      <w:bookmarkEnd w:id="1"/>
    </w:p>
    <w:p w14:paraId="72D57B64" w14:textId="1A27DC16" w:rsidR="001D147C" w:rsidRPr="003A7669"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"Hình" </w:instrText>
      </w:r>
      <w:r w:rsidRPr="003A7669">
        <w:fldChar w:fldCharType="separate"/>
      </w:r>
      <w:hyperlink w:anchor="_Toc162634633" w:history="1">
        <w:r w:rsidRPr="003A7669">
          <w:rPr>
            <w:rStyle w:val="Hyperlink"/>
            <w:noProof/>
            <w:u w:val="none"/>
          </w:rPr>
          <w:t>Hình 1 Sơ đồ lớp cho giải pháp WPMFIM</w:t>
        </w:r>
        <w:r w:rsidRPr="003A7669">
          <w:rPr>
            <w:noProof/>
            <w:webHidden/>
          </w:rPr>
          <w:tab/>
        </w:r>
        <w:r w:rsidRPr="003A7669">
          <w:rPr>
            <w:noProof/>
            <w:webHidden/>
          </w:rPr>
          <w:fldChar w:fldCharType="begin"/>
        </w:r>
        <w:r w:rsidRPr="003A7669">
          <w:rPr>
            <w:noProof/>
            <w:webHidden/>
          </w:rPr>
          <w:instrText xml:space="preserve"> PAGEREF _Toc162634633 \h </w:instrText>
        </w:r>
        <w:r w:rsidRPr="003A7669">
          <w:rPr>
            <w:noProof/>
            <w:webHidden/>
          </w:rPr>
          <w:fldChar w:fldCharType="separate"/>
        </w:r>
        <w:r w:rsidR="000A63B1">
          <w:rPr>
            <w:b/>
            <w:bCs/>
            <w:noProof/>
            <w:webHidden/>
          </w:rPr>
          <w:t>Error! Bookmark not defined.</w:t>
        </w:r>
        <w:r w:rsidRPr="003A7669">
          <w:rPr>
            <w:noProof/>
            <w:webHidden/>
          </w:rPr>
          <w:fldChar w:fldCharType="end"/>
        </w:r>
      </w:hyperlink>
    </w:p>
    <w:p w14:paraId="02EB9BF3" w14:textId="03DCCCEE"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4" w:history="1">
        <w:r w:rsidR="001D147C" w:rsidRPr="003A7669">
          <w:rPr>
            <w:rStyle w:val="Hyperlink"/>
            <w:noProof/>
            <w:u w:val="none"/>
          </w:rPr>
          <w:t>Hình 2 Sơ đồ lớp cho giải pháp AWPMFIM</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_Toc162634634 \h </w:instrText>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3CA6D0E" w14:textId="1D8451F4"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5" w:history="1">
        <w:r w:rsidR="001D147C" w:rsidRPr="003A7669">
          <w:rPr>
            <w:rStyle w:val="Hyperlink"/>
            <w:noProof/>
            <w:u w:val="none"/>
          </w:rPr>
          <w:t>Hình 3 Sơ đồ tuần tự thực thi thuật toán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_Toc162634635 \h </w:instrText>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7C67946" w14:textId="4E4CA732"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6" w:history="1">
        <w:r w:rsidR="001D147C" w:rsidRPr="003A7669">
          <w:rPr>
            <w:rStyle w:val="Hyperlink"/>
            <w:noProof/>
            <w:u w:val="none"/>
          </w:rPr>
          <w:t>Hình 4 Sơ đồ tuần tự kiểm tra tập mục có phải là thường xuyên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_Toc162634636 \h </w:instrText>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04272BFB" w14:textId="155453FC"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7" w:history="1">
        <w:r w:rsidR="001D147C" w:rsidRPr="003A7669">
          <w:rPr>
            <w:rStyle w:val="Hyperlink"/>
            <w:noProof/>
            <w:u w:val="none"/>
          </w:rPr>
          <w:t>Hình 5 Ví dụ 1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_Toc162634637 \h </w:instrText>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6DCEDC7A" w14:textId="66AAA8C2"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8" w:history="1">
        <w:r w:rsidR="001D147C" w:rsidRPr="003A7669">
          <w:rPr>
            <w:rStyle w:val="Hyperlink"/>
            <w:noProof/>
            <w:u w:val="none"/>
          </w:rPr>
          <w:t>Hình 6 Danh sách các phần tử sắp xếp theo sự tăng dần độ hỗ trợ xác suất Ví dụ 2</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_Toc162634638 \h </w:instrText>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33ED192D" w14:textId="31EE405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9" w:history="1">
        <w:r w:rsidR="001D147C" w:rsidRPr="003A7669">
          <w:rPr>
            <w:rStyle w:val="Hyperlink"/>
            <w:noProof/>
            <w:u w:val="none"/>
          </w:rPr>
          <w:t>Hình 7 Ví dụ 2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_Toc162634639 \h </w:instrText>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9EB99B5" w14:textId="45D04B7E"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0" w:history="1">
        <w:r w:rsidR="001D147C" w:rsidRPr="003A7669">
          <w:rPr>
            <w:rStyle w:val="Hyperlink"/>
            <w:noProof/>
            <w:u w:val="none"/>
            <w:lang w:val="vi-VN"/>
          </w:rPr>
          <w:t>Hình 8 Ảnh hưởng của kích thước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_Toc162634640 \h </w:instrText>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4E747DBC" w14:textId="39D85961"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1" w:history="1">
        <w:r w:rsidR="001D147C" w:rsidRPr="003A7669">
          <w:rPr>
            <w:rStyle w:val="Hyperlink"/>
            <w:noProof/>
            <w:u w:val="none"/>
            <w:lang w:val="vi-VN"/>
          </w:rPr>
          <w:t>Hình 9 Ảnh hưởng của độ hỗ trợ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_Toc162634641 \h </w:instrText>
        </w:r>
        <w:r w:rsidR="001D147C" w:rsidRPr="003A7669">
          <w:rPr>
            <w:noProof/>
            <w:webHidden/>
          </w:rPr>
        </w:r>
        <w:r w:rsidR="001D147C" w:rsidRPr="003A7669">
          <w:rPr>
            <w:noProof/>
            <w:webHidden/>
          </w:rPr>
          <w:fldChar w:fldCharType="separate"/>
        </w:r>
        <w:r w:rsidR="000A63B1">
          <w:rPr>
            <w:noProof/>
            <w:webHidden/>
          </w:rPr>
          <w:t>39</w:t>
        </w:r>
        <w:r w:rsidR="001D147C" w:rsidRPr="003A7669">
          <w:rPr>
            <w:noProof/>
            <w:webHidden/>
          </w:rPr>
          <w:fldChar w:fldCharType="end"/>
        </w:r>
      </w:hyperlink>
    </w:p>
    <w:p w14:paraId="66086BFD" w14:textId="0DF1C3D7"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2" w:history="1">
        <w:r w:rsidR="001D147C" w:rsidRPr="003A7669">
          <w:rPr>
            <w:rStyle w:val="Hyperlink"/>
            <w:noProof/>
            <w:u w:val="none"/>
            <w:lang w:val="vi-VN"/>
          </w:rPr>
          <w:t>Hình 10 Ảnh hưởng của độ hỗ trợ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_Toc162634642 \h </w:instrText>
        </w:r>
        <w:r w:rsidR="001D147C" w:rsidRPr="003A7669">
          <w:rPr>
            <w:noProof/>
            <w:webHidden/>
          </w:rPr>
        </w:r>
        <w:r w:rsidR="001D147C" w:rsidRPr="003A7669">
          <w:rPr>
            <w:noProof/>
            <w:webHidden/>
          </w:rPr>
          <w:fldChar w:fldCharType="separate"/>
        </w:r>
        <w:r w:rsidR="000A63B1">
          <w:rPr>
            <w:noProof/>
            <w:webHidden/>
          </w:rPr>
          <w:t>40</w:t>
        </w:r>
        <w:r w:rsidR="001D147C" w:rsidRPr="003A7669">
          <w:rPr>
            <w:noProof/>
            <w:webHidden/>
          </w:rPr>
          <w:fldChar w:fldCharType="end"/>
        </w:r>
      </w:hyperlink>
    </w:p>
    <w:p w14:paraId="6C23A8D1" w14:textId="140849D1"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3" w:history="1">
        <w:r w:rsidR="001D147C" w:rsidRPr="003A7669">
          <w:rPr>
            <w:rStyle w:val="Hyperlink"/>
            <w:noProof/>
            <w:u w:val="none"/>
            <w:lang w:val="vi-VN"/>
          </w:rPr>
          <w:t>Hình 11 Ảnh hưởng của độ hỗ trợ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_Toc162634643 \h </w:instrText>
        </w:r>
        <w:r w:rsidR="001D147C" w:rsidRPr="003A7669">
          <w:rPr>
            <w:noProof/>
            <w:webHidden/>
          </w:rPr>
        </w:r>
        <w:r w:rsidR="001D147C" w:rsidRPr="003A7669">
          <w:rPr>
            <w:noProof/>
            <w:webHidden/>
          </w:rPr>
          <w:fldChar w:fldCharType="separate"/>
        </w:r>
        <w:r w:rsidR="000A63B1">
          <w:rPr>
            <w:noProof/>
            <w:webHidden/>
          </w:rPr>
          <w:t>42</w:t>
        </w:r>
        <w:r w:rsidR="001D147C" w:rsidRPr="003A7669">
          <w:rPr>
            <w:noProof/>
            <w:webHidden/>
          </w:rPr>
          <w:fldChar w:fldCharType="end"/>
        </w:r>
      </w:hyperlink>
    </w:p>
    <w:p w14:paraId="2F1046F3" w14:textId="566BB2F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4" w:history="1">
        <w:r w:rsidR="001D147C" w:rsidRPr="003A7669">
          <w:rPr>
            <w:rStyle w:val="Hyperlink"/>
            <w:noProof/>
            <w:u w:val="none"/>
            <w:lang w:val="vi-VN"/>
          </w:rPr>
          <w:t>Hình 12 Ảnh hưởng của độ hỗ trợ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_Toc162634644 \h </w:instrText>
        </w:r>
        <w:r w:rsidR="001D147C" w:rsidRPr="003A7669">
          <w:rPr>
            <w:noProof/>
            <w:webHidden/>
          </w:rPr>
        </w:r>
        <w:r w:rsidR="001D147C" w:rsidRPr="003A7669">
          <w:rPr>
            <w:noProof/>
            <w:webHidden/>
          </w:rPr>
          <w:fldChar w:fldCharType="separate"/>
        </w:r>
        <w:r w:rsidR="000A63B1">
          <w:rPr>
            <w:noProof/>
            <w:webHidden/>
          </w:rPr>
          <w:t>42</w:t>
        </w:r>
        <w:r w:rsidR="001D147C" w:rsidRPr="003A7669">
          <w:rPr>
            <w:noProof/>
            <w:webHidden/>
          </w:rPr>
          <w:fldChar w:fldCharType="end"/>
        </w:r>
      </w:hyperlink>
    </w:p>
    <w:p w14:paraId="1E7E96D8" w14:textId="252DF30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5" w:history="1">
        <w:r w:rsidR="001D147C" w:rsidRPr="003A7669">
          <w:rPr>
            <w:rStyle w:val="Hyperlink"/>
            <w:noProof/>
            <w:u w:val="none"/>
            <w:lang w:val="vi-VN"/>
          </w:rPr>
          <w:t>Hình 13 Ảnh hưởng của độ tin cậy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_Toc162634645 \h </w:instrText>
        </w:r>
        <w:r w:rsidR="001D147C" w:rsidRPr="003A7669">
          <w:rPr>
            <w:noProof/>
            <w:webHidden/>
          </w:rPr>
        </w:r>
        <w:r w:rsidR="001D147C" w:rsidRPr="003A7669">
          <w:rPr>
            <w:noProof/>
            <w:webHidden/>
          </w:rPr>
          <w:fldChar w:fldCharType="separate"/>
        </w:r>
        <w:r w:rsidR="000A63B1">
          <w:rPr>
            <w:noProof/>
            <w:webHidden/>
          </w:rPr>
          <w:t>43</w:t>
        </w:r>
        <w:r w:rsidR="001D147C" w:rsidRPr="003A7669">
          <w:rPr>
            <w:noProof/>
            <w:webHidden/>
          </w:rPr>
          <w:fldChar w:fldCharType="end"/>
        </w:r>
      </w:hyperlink>
    </w:p>
    <w:p w14:paraId="796DA9A4" w14:textId="7DCEF38D"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6" w:history="1">
        <w:r w:rsidR="001D147C" w:rsidRPr="003A7669">
          <w:rPr>
            <w:rStyle w:val="Hyperlink"/>
            <w:noProof/>
            <w:u w:val="none"/>
            <w:lang w:val="vi-VN"/>
          </w:rPr>
          <w:t>Hình 14 Ảnh hưởng của độ tin cậy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_Toc162634646 \h </w:instrText>
        </w:r>
        <w:r w:rsidR="001D147C" w:rsidRPr="003A7669">
          <w:rPr>
            <w:noProof/>
            <w:webHidden/>
          </w:rPr>
        </w:r>
        <w:r w:rsidR="001D147C" w:rsidRPr="003A7669">
          <w:rPr>
            <w:noProof/>
            <w:webHidden/>
          </w:rPr>
          <w:fldChar w:fldCharType="separate"/>
        </w:r>
        <w:r w:rsidR="000A63B1">
          <w:rPr>
            <w:noProof/>
            <w:webHidden/>
          </w:rPr>
          <w:t>44</w:t>
        </w:r>
        <w:r w:rsidR="001D147C" w:rsidRPr="003A7669">
          <w:rPr>
            <w:noProof/>
            <w:webHidden/>
          </w:rPr>
          <w:fldChar w:fldCharType="end"/>
        </w:r>
      </w:hyperlink>
    </w:p>
    <w:p w14:paraId="7F11FC39" w14:textId="67525810"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7" w:history="1">
        <w:r w:rsidR="001D147C" w:rsidRPr="003A7669">
          <w:rPr>
            <w:rStyle w:val="Hyperlink"/>
            <w:noProof/>
            <w:u w:val="none"/>
            <w:lang w:val="vi-VN"/>
          </w:rPr>
          <w:t>Hình 15 Ảnh hưởng của độ tin cậy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_Toc162634647 \h </w:instrText>
        </w:r>
        <w:r w:rsidR="001D147C" w:rsidRPr="003A7669">
          <w:rPr>
            <w:noProof/>
            <w:webHidden/>
          </w:rPr>
        </w:r>
        <w:r w:rsidR="001D147C" w:rsidRPr="003A7669">
          <w:rPr>
            <w:noProof/>
            <w:webHidden/>
          </w:rPr>
          <w:fldChar w:fldCharType="separate"/>
        </w:r>
        <w:r w:rsidR="000A63B1">
          <w:rPr>
            <w:noProof/>
            <w:webHidden/>
          </w:rPr>
          <w:t>45</w:t>
        </w:r>
        <w:r w:rsidR="001D147C" w:rsidRPr="003A7669">
          <w:rPr>
            <w:noProof/>
            <w:webHidden/>
          </w:rPr>
          <w:fldChar w:fldCharType="end"/>
        </w:r>
      </w:hyperlink>
    </w:p>
    <w:p w14:paraId="70061C74" w14:textId="4A743C1E"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8" w:history="1">
        <w:r w:rsidR="001D147C" w:rsidRPr="003A7669">
          <w:rPr>
            <w:rStyle w:val="Hyperlink"/>
            <w:noProof/>
            <w:u w:val="none"/>
            <w:lang w:val="vi-VN"/>
          </w:rPr>
          <w:t>Hình 16 Ảnh hưởng của độ tin cậy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_Toc162634648 \h </w:instrText>
        </w:r>
        <w:r w:rsidR="001D147C" w:rsidRPr="003A7669">
          <w:rPr>
            <w:noProof/>
            <w:webHidden/>
          </w:rPr>
        </w:r>
        <w:r w:rsidR="001D147C" w:rsidRPr="003A7669">
          <w:rPr>
            <w:noProof/>
            <w:webHidden/>
          </w:rPr>
          <w:fldChar w:fldCharType="separate"/>
        </w:r>
        <w:r w:rsidR="000A63B1">
          <w:rPr>
            <w:noProof/>
            <w:webHidden/>
          </w:rPr>
          <w:t>46</w:t>
        </w:r>
        <w:r w:rsidR="001D147C" w:rsidRPr="003A7669">
          <w:rPr>
            <w:noProof/>
            <w:webHidden/>
          </w:rPr>
          <w:fldChar w:fldCharType="end"/>
        </w:r>
      </w:hyperlink>
    </w:p>
    <w:p w14:paraId="48E93E7E" w14:textId="357E70D2" w:rsidR="002C7D83" w:rsidRPr="003A7669" w:rsidRDefault="001D147C">
      <w:pPr>
        <w:spacing w:after="200" w:line="276" w:lineRule="auto"/>
        <w:rPr>
          <w:b/>
          <w:sz w:val="32"/>
          <w:szCs w:val="32"/>
          <w:lang w:val="vi-VN"/>
        </w:rPr>
      </w:pPr>
      <w:r w:rsidRPr="003A7669">
        <w:fldChar w:fldCharType="end"/>
      </w:r>
      <w:r w:rsidR="002C7D83" w:rsidRPr="003A7669">
        <w:br w:type="page"/>
      </w:r>
    </w:p>
    <w:p w14:paraId="370F4A01" w14:textId="77777777" w:rsidR="00F772AD" w:rsidRPr="003A7669" w:rsidRDefault="000044BC" w:rsidP="00D013C2">
      <w:pPr>
        <w:pStyle w:val="Heading1"/>
        <w:numPr>
          <w:ilvl w:val="0"/>
          <w:numId w:val="0"/>
        </w:numPr>
        <w:jc w:val="center"/>
        <w:rPr>
          <w:lang w:val="en-US"/>
        </w:rPr>
      </w:pPr>
      <w:bookmarkStart w:id="2" w:name="_Toc162634655"/>
      <w:r w:rsidRPr="003A7669">
        <w:lastRenderedPageBreak/>
        <w:t xml:space="preserve">DANH MỤC </w:t>
      </w:r>
      <w:r w:rsidRPr="003A7669">
        <w:rPr>
          <w:lang w:val="en-US"/>
        </w:rPr>
        <w:t>BẢNG BIỂU</w:t>
      </w:r>
      <w:bookmarkEnd w:id="2"/>
    </w:p>
    <w:p w14:paraId="12FF508C" w14:textId="0DC49072" w:rsidR="00484AAC" w:rsidRPr="003A7669"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62634649" w:history="1">
        <w:r w:rsidRPr="003A7669">
          <w:rPr>
            <w:rStyle w:val="Hyperlink"/>
            <w:noProof/>
            <w:u w:val="none"/>
          </w:rPr>
          <w:t>Bảng 1 Bảng trọng số cho các phần tử trong cơ sở dữ liệu không chắc chắn</w:t>
        </w:r>
        <w:r w:rsidRPr="003A7669">
          <w:rPr>
            <w:noProof/>
            <w:webHidden/>
          </w:rPr>
          <w:tab/>
        </w:r>
        <w:r w:rsidRPr="003A7669">
          <w:rPr>
            <w:noProof/>
            <w:webHidden/>
          </w:rPr>
          <w:fldChar w:fldCharType="begin"/>
        </w:r>
        <w:r w:rsidRPr="003A7669">
          <w:rPr>
            <w:noProof/>
            <w:webHidden/>
          </w:rPr>
          <w:instrText xml:space="preserve"> PAGEREF _Toc162634649 \h </w:instrText>
        </w:r>
        <w:r w:rsidRPr="003A7669">
          <w:rPr>
            <w:noProof/>
            <w:webHidden/>
          </w:rPr>
        </w:r>
        <w:r w:rsidRPr="003A7669">
          <w:rPr>
            <w:noProof/>
            <w:webHidden/>
          </w:rPr>
          <w:fldChar w:fldCharType="separate"/>
        </w:r>
        <w:r w:rsidR="000A63B1">
          <w:rPr>
            <w:noProof/>
            <w:webHidden/>
          </w:rPr>
          <w:t>6</w:t>
        </w:r>
        <w:r w:rsidRPr="003A7669">
          <w:rPr>
            <w:noProof/>
            <w:webHidden/>
          </w:rPr>
          <w:fldChar w:fldCharType="end"/>
        </w:r>
      </w:hyperlink>
    </w:p>
    <w:p w14:paraId="67C1C5C0" w14:textId="40D6B7A9"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0" w:history="1">
        <w:r w:rsidR="00484AAC" w:rsidRPr="003A7669">
          <w:rPr>
            <w:rStyle w:val="Hyperlink"/>
            <w:noProof/>
            <w:u w:val="none"/>
          </w:rPr>
          <w:t>Bảng 2 Ví dụ cơ sở dữ liệu không chắc chắn</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_Toc162634650 \h </w:instrText>
        </w:r>
        <w:r w:rsidR="00484AAC" w:rsidRPr="003A7669">
          <w:rPr>
            <w:noProof/>
            <w:webHidden/>
          </w:rPr>
        </w:r>
        <w:r w:rsidR="00484AAC" w:rsidRPr="003A7669">
          <w:rPr>
            <w:noProof/>
            <w:webHidden/>
          </w:rPr>
          <w:fldChar w:fldCharType="separate"/>
        </w:r>
        <w:r w:rsidR="000A63B1">
          <w:rPr>
            <w:noProof/>
            <w:webHidden/>
          </w:rPr>
          <w:t>7</w:t>
        </w:r>
        <w:r w:rsidR="00484AAC" w:rsidRPr="003A7669">
          <w:rPr>
            <w:noProof/>
            <w:webHidden/>
          </w:rPr>
          <w:fldChar w:fldCharType="end"/>
        </w:r>
      </w:hyperlink>
    </w:p>
    <w:p w14:paraId="0FCC4E1D" w14:textId="1983B546"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1" w:history="1">
        <w:r w:rsidR="00484AAC" w:rsidRPr="003A7669">
          <w:rPr>
            <w:rStyle w:val="Hyperlink"/>
            <w:noProof/>
            <w:u w:val="none"/>
          </w:rPr>
          <w:t>Bảng 3 Thông tin các dataset và tham số</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_Toc162634651 \h </w:instrText>
        </w:r>
        <w:r w:rsidR="00484AAC" w:rsidRPr="003A7669">
          <w:rPr>
            <w:noProof/>
            <w:webHidden/>
          </w:rPr>
        </w:r>
        <w:r w:rsidR="00484AAC" w:rsidRPr="003A7669">
          <w:rPr>
            <w:noProof/>
            <w:webHidden/>
          </w:rPr>
          <w:fldChar w:fldCharType="separate"/>
        </w:r>
        <w:r w:rsidR="000A63B1">
          <w:rPr>
            <w:noProof/>
            <w:webHidden/>
          </w:rPr>
          <w:t>35</w:t>
        </w:r>
        <w:r w:rsidR="00484AAC" w:rsidRPr="003A7669">
          <w:rPr>
            <w:noProof/>
            <w:webHidden/>
          </w:rPr>
          <w:fldChar w:fldCharType="end"/>
        </w:r>
      </w:hyperlink>
    </w:p>
    <w:p w14:paraId="2BDD6F93" w14:textId="2F2915D5"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2" w:history="1">
        <w:r w:rsidR="00484AAC" w:rsidRPr="003A7669">
          <w:rPr>
            <w:rStyle w:val="Hyperlink"/>
            <w:noProof/>
            <w:u w:val="none"/>
          </w:rPr>
          <w:t>Bảng 4 Trọng số các phần tử trong Bảng 5</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_Toc162634652 \h </w:instrText>
        </w:r>
        <w:r w:rsidR="00484AAC" w:rsidRPr="003A7669">
          <w:rPr>
            <w:noProof/>
            <w:webHidden/>
          </w:rPr>
          <w:fldChar w:fldCharType="separate"/>
        </w:r>
        <w:r w:rsidR="000A63B1">
          <w:rPr>
            <w:b/>
            <w:bCs/>
            <w:noProof/>
            <w:webHidden/>
          </w:rPr>
          <w:t>Error! Bookmark not defined.</w:t>
        </w:r>
        <w:r w:rsidR="00484AAC" w:rsidRPr="003A7669">
          <w:rPr>
            <w:noProof/>
            <w:webHidden/>
          </w:rPr>
          <w:fldChar w:fldCharType="end"/>
        </w:r>
      </w:hyperlink>
    </w:p>
    <w:p w14:paraId="690E275A" w14:textId="0EF6F0F7"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3" w:history="1">
        <w:r w:rsidR="00484AAC" w:rsidRPr="003A7669">
          <w:rPr>
            <w:rStyle w:val="Hyperlink"/>
            <w:noProof/>
            <w:u w:val="none"/>
          </w:rPr>
          <w:t>Bảng 5 Dữ liệu mẫu các giao dịch ví dụ 2</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_Toc162634653 \h </w:instrText>
        </w:r>
        <w:r w:rsidR="00484AAC" w:rsidRPr="003A7669">
          <w:rPr>
            <w:noProof/>
            <w:webHidden/>
          </w:rPr>
          <w:fldChar w:fldCharType="separate"/>
        </w:r>
        <w:r w:rsidR="000A63B1">
          <w:rPr>
            <w:b/>
            <w:bCs/>
            <w:noProof/>
            <w:webHidden/>
          </w:rPr>
          <w:t>Error! Bookmark not defined.</w:t>
        </w:r>
        <w:r w:rsidR="00484AAC" w:rsidRPr="003A7669">
          <w:rPr>
            <w:noProof/>
            <w:webHidden/>
          </w:rPr>
          <w:fldChar w:fldCharType="end"/>
        </w:r>
      </w:hyperlink>
    </w:p>
    <w:p w14:paraId="36864261" w14:textId="5F089670"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62634656"/>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77777777" w:rsidR="00A46FC4" w:rsidRPr="003A7669" w:rsidRDefault="00A46FC4" w:rsidP="00FF02D0">
      <w:pPr>
        <w:pStyle w:val="Nidungvnbn"/>
        <w:rPr>
          <w:lang w:val="vi-VN"/>
        </w:rPr>
      </w:pPr>
      <w:r w:rsidRPr="003A7669">
        <w:rPr>
          <w:lang w:val="vi-VN"/>
        </w:rPr>
        <w:tab/>
        <w:t>Biến một chiều: chữ thường</w:t>
      </w:r>
    </w:p>
    <w:p w14:paraId="2F5CF2E9" w14:textId="77777777" w:rsidR="00A46FC4" w:rsidRPr="003A7669" w:rsidRDefault="00A46FC4" w:rsidP="00FF02D0">
      <w:pPr>
        <w:pStyle w:val="Nidungvnbn"/>
        <w:rPr>
          <w:lang w:val="vi-VN"/>
        </w:rPr>
      </w:pPr>
      <w:r w:rsidRPr="003A7669">
        <w:rPr>
          <w:lang w:val="vi-VN"/>
        </w:rPr>
        <w:tab/>
        <w:t>Biến nhiều chiều: chữ thường in đậm</w:t>
      </w:r>
    </w:p>
    <w:p w14:paraId="1BDF8EA4" w14:textId="77777777" w:rsidR="00A46FC4" w:rsidRPr="003A7669" w:rsidRDefault="00A46FC4" w:rsidP="00FF02D0">
      <w:pPr>
        <w:pStyle w:val="Nidungvnbn"/>
        <w:rPr>
          <w:lang w:val="vi-VN"/>
        </w:rPr>
      </w:pPr>
      <w:r w:rsidRPr="003A7669">
        <w:rPr>
          <w:lang w:val="vi-VN"/>
        </w:rPr>
        <w:tab/>
        <w:t xml:space="preserve">Biến ngẫu nhiên một chiều: chữ hoa </w:t>
      </w:r>
    </w:p>
    <w:p w14:paraId="6A6FF3AE" w14:textId="77777777" w:rsidR="00A46FC4" w:rsidRPr="003A7669" w:rsidRDefault="00A46FC4" w:rsidP="00FF02D0">
      <w:pPr>
        <w:pStyle w:val="Nidungvnbn"/>
        <w:rPr>
          <w:lang w:val="vi-VN"/>
        </w:rPr>
      </w:pPr>
      <w:r w:rsidRPr="003A7669">
        <w:rPr>
          <w:lang w:val="vi-VN"/>
        </w:rPr>
        <w:tab/>
        <w:t>Biến ngẫu nhiên nhiều chiều: chữ hoa in đậm</w:t>
      </w:r>
    </w:p>
    <w:p w14:paraId="63E44CB3" w14:textId="77777777" w:rsidR="00A46FC4" w:rsidRPr="003A7669" w:rsidRDefault="00A46FC4" w:rsidP="00FF02D0">
      <w:pPr>
        <w:pStyle w:val="Nidungvnbn"/>
        <w:rPr>
          <w:lang w:val="vi-VN"/>
        </w:rPr>
      </w:pPr>
      <w:r w:rsidRPr="003A7669">
        <w:rPr>
          <w:lang w:val="vi-VN"/>
        </w:rPr>
        <w:tab/>
        <w:t>Biến: chữ nghiêng có một kí tự</w:t>
      </w:r>
    </w:p>
    <w:p w14:paraId="485F5DD9" w14:textId="77777777" w:rsidR="00A46FC4" w:rsidRPr="003A7669" w:rsidRDefault="00A46FC4" w:rsidP="00FF02D0">
      <w:pPr>
        <w:pStyle w:val="Nidungvnbn"/>
        <w:rPr>
          <w:lang w:val="vi-VN"/>
        </w:rPr>
      </w:pPr>
      <w:r w:rsidRPr="003A7669">
        <w:rPr>
          <w:lang w:val="vi-VN"/>
        </w:rPr>
        <w:tab/>
        <w:t>Hằng: chữ thường có một kí tự</w:t>
      </w:r>
    </w:p>
    <w:p w14:paraId="0DA01A1D" w14:textId="77777777" w:rsidR="00A46FC4" w:rsidRPr="003A7669" w:rsidRDefault="00A46FC4" w:rsidP="00FF02D0">
      <w:pPr>
        <w:pStyle w:val="Nidungvnbn"/>
        <w:rPr>
          <w:lang w:val="vi-VN"/>
        </w:rPr>
      </w:pPr>
      <w:r w:rsidRPr="003A7669">
        <w:rPr>
          <w:lang w:val="vi-VN"/>
        </w:rPr>
        <w:tab/>
        <w:t>Hàm: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3A7669" w14:paraId="69390984" w14:textId="77777777" w:rsidTr="00050A7B">
        <w:tc>
          <w:tcPr>
            <w:tcW w:w="2863" w:type="dxa"/>
          </w:tcPr>
          <w:p w14:paraId="7D4511E0" w14:textId="6255ADB0" w:rsidR="005530F2" w:rsidRPr="003A7669" w:rsidRDefault="00A46FC4" w:rsidP="009C6D6C">
            <w:pPr>
              <w:rPr>
                <w:rFonts w:asciiTheme="majorBidi" w:hAnsiTheme="majorBidi" w:cstheme="majorBidi"/>
                <w:szCs w:val="26"/>
              </w:rPr>
            </w:pPr>
            <w:r w:rsidRPr="003A7669">
              <w:rPr>
                <w:rFonts w:asciiTheme="majorBidi" w:hAnsiTheme="majorBidi" w:cstheme="majorBidi"/>
                <w:b/>
                <w:bCs/>
                <w:i/>
                <w:iCs/>
                <w:szCs w:val="26"/>
                <w:lang w:val="vi-VN"/>
              </w:rPr>
              <w:t>D</w:t>
            </w:r>
            <w:r w:rsidRPr="003A7669">
              <w:rPr>
                <w:rFonts w:asciiTheme="majorBidi" w:hAnsiTheme="majorBidi" w:cstheme="majorBidi"/>
                <w:szCs w:val="26"/>
                <w:lang w:val="vi-VN"/>
              </w:rPr>
              <w:t xml:space="preserve">  </w:t>
            </w:r>
          </w:p>
        </w:tc>
        <w:tc>
          <w:tcPr>
            <w:tcW w:w="5924" w:type="dxa"/>
          </w:tcPr>
          <w:p w14:paraId="5DCBA9AC" w14:textId="44A3C1ED" w:rsidR="005530F2" w:rsidRPr="003A7669" w:rsidRDefault="00A46FC4" w:rsidP="009C6D6C">
            <w:pPr>
              <w:rPr>
                <w:rFonts w:asciiTheme="majorBidi" w:hAnsiTheme="majorBidi" w:cstheme="majorBidi"/>
                <w:szCs w:val="26"/>
                <w:lang w:val="vi-VN"/>
              </w:rPr>
            </w:pPr>
            <w:r w:rsidRPr="003A7669">
              <w:rPr>
                <w:rFonts w:asciiTheme="majorBidi" w:hAnsiTheme="majorBidi" w:cstheme="majorBidi"/>
                <w:szCs w:val="26"/>
                <w:lang w:val="vi-VN"/>
              </w:rPr>
              <w:t>Cơ sở dữ liệu không chắc chắn (Uncertain database)</w:t>
            </w:r>
          </w:p>
        </w:tc>
      </w:tr>
      <w:tr w:rsidR="005530F2" w:rsidRPr="003A7669" w14:paraId="708DB993" w14:textId="77777777" w:rsidTr="00050A7B">
        <w:tc>
          <w:tcPr>
            <w:tcW w:w="2863" w:type="dxa"/>
          </w:tcPr>
          <w:p w14:paraId="4C2F0B95" w14:textId="575A3B17"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T</w:t>
            </w:r>
          </w:p>
        </w:tc>
        <w:tc>
          <w:tcPr>
            <w:tcW w:w="5924" w:type="dxa"/>
          </w:tcPr>
          <w:p w14:paraId="43DC2BEB" w14:textId="36E6C206"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Giao dịch không chắc chắn</w:t>
            </w:r>
            <w:r w:rsidR="00050A7B" w:rsidRPr="003A7669">
              <w:rPr>
                <w:rFonts w:asciiTheme="majorBidi" w:hAnsiTheme="majorBidi" w:cstheme="majorBidi"/>
                <w:szCs w:val="26"/>
              </w:rPr>
              <w:t xml:space="preserve"> (Uncertain transaction)</w:t>
            </w:r>
          </w:p>
        </w:tc>
      </w:tr>
      <w:tr w:rsidR="005530F2" w:rsidRPr="003A7669" w14:paraId="1B63E5E0" w14:textId="77777777" w:rsidTr="00050A7B">
        <w:tc>
          <w:tcPr>
            <w:tcW w:w="2863" w:type="dxa"/>
          </w:tcPr>
          <w:p w14:paraId="08152921" w14:textId="29280E84" w:rsidR="005530F2" w:rsidRPr="003A7669" w:rsidRDefault="00A46FC4" w:rsidP="005530F2">
            <w:pPr>
              <w:rPr>
                <w:rFonts w:asciiTheme="majorBidi" w:hAnsiTheme="majorBidi" w:cstheme="majorBidi"/>
                <w:szCs w:val="26"/>
              </w:rPr>
            </w:pPr>
            <w:r w:rsidRPr="003A7669">
              <w:rPr>
                <w:rFonts w:asciiTheme="majorBidi" w:hAnsiTheme="majorBidi" w:cstheme="majorBidi"/>
                <w:i/>
                <w:iCs/>
                <w:szCs w:val="26"/>
              </w:rPr>
              <w:t>X</w:t>
            </w:r>
          </w:p>
        </w:tc>
        <w:tc>
          <w:tcPr>
            <w:tcW w:w="5924" w:type="dxa"/>
          </w:tcPr>
          <w:p w14:paraId="2ED779AE" w14:textId="25046073" w:rsidR="005530F2" w:rsidRPr="003A7669" w:rsidRDefault="00A46FC4" w:rsidP="005530F2">
            <w:pPr>
              <w:rPr>
                <w:rFonts w:asciiTheme="majorBidi" w:hAnsiTheme="majorBidi" w:cstheme="majorBidi"/>
                <w:szCs w:val="26"/>
                <w:lang w:val="vi-VN"/>
              </w:rPr>
            </w:pPr>
            <w:r w:rsidRPr="003A7669">
              <w:rPr>
                <w:rFonts w:asciiTheme="majorBidi" w:hAnsiTheme="majorBidi" w:cstheme="majorBidi"/>
                <w:szCs w:val="26"/>
              </w:rPr>
              <w:t>Phần tử không chắc chắn</w:t>
            </w:r>
            <w:r w:rsidR="00050A7B" w:rsidRPr="003A7669">
              <w:rPr>
                <w:rFonts w:asciiTheme="majorBidi" w:hAnsiTheme="majorBidi" w:cstheme="majorBidi"/>
                <w:szCs w:val="26"/>
              </w:rPr>
              <w:t xml:space="preserve"> (Uncertain item)</w:t>
            </w:r>
          </w:p>
        </w:tc>
      </w:tr>
      <w:tr w:rsidR="005530F2" w:rsidRPr="003A7669" w14:paraId="7CA5C831" w14:textId="77777777" w:rsidTr="00050A7B">
        <w:tc>
          <w:tcPr>
            <w:tcW w:w="2863" w:type="dxa"/>
          </w:tcPr>
          <w:p w14:paraId="627677CC" w14:textId="685DCAB9"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X</w:t>
            </w:r>
          </w:p>
        </w:tc>
        <w:tc>
          <w:tcPr>
            <w:tcW w:w="5924" w:type="dxa"/>
          </w:tcPr>
          <w:p w14:paraId="75DEBA80" w14:textId="3FB6408E"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Tập mục không chắc chắn</w:t>
            </w:r>
            <w:r w:rsidR="00050A7B" w:rsidRPr="003A7669">
              <w:rPr>
                <w:rFonts w:asciiTheme="majorBidi" w:hAnsiTheme="majorBidi" w:cstheme="majorBidi"/>
                <w:szCs w:val="26"/>
              </w:rPr>
              <w:t xml:space="preserve"> (Uncertain itemset)</w:t>
            </w:r>
          </w:p>
        </w:tc>
      </w:tr>
      <w:tr w:rsidR="005530F2" w:rsidRPr="003A7669" w14:paraId="406B3D3B" w14:textId="77777777" w:rsidTr="00050A7B">
        <w:tc>
          <w:tcPr>
            <w:tcW w:w="2863" w:type="dxa"/>
          </w:tcPr>
          <w:p w14:paraId="7EFDFE34" w14:textId="07A5037C" w:rsidR="005530F2" w:rsidRPr="003A7669"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hỗ trợ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support)</w:t>
            </w:r>
          </w:p>
        </w:tc>
      </w:tr>
      <w:tr w:rsidR="00090195" w:rsidRPr="003A7669" w14:paraId="3AE23F38" w14:textId="77777777" w:rsidTr="00050A7B">
        <w:tc>
          <w:tcPr>
            <w:tcW w:w="2863" w:type="dxa"/>
          </w:tcPr>
          <w:p w14:paraId="6A27412F" w14:textId="631C2D06" w:rsidR="00090195" w:rsidRPr="003A7669"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tin cậy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confidence)</w:t>
            </w:r>
          </w:p>
        </w:tc>
      </w:tr>
      <w:tr w:rsidR="00090195" w:rsidRPr="00B74D0E" w14:paraId="74F9183E" w14:textId="77777777" w:rsidTr="00050A7B">
        <w:tc>
          <w:tcPr>
            <w:tcW w:w="2863" w:type="dxa"/>
          </w:tcPr>
          <w:p w14:paraId="14A0223C" w14:textId="658B2020"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iCs/>
                <w:szCs w:val="26"/>
                <w:lang w:val="vi-VN"/>
              </w:rPr>
              <w:t>W</w:t>
            </w:r>
            <w:r w:rsidRPr="003A7669">
              <w:rPr>
                <w:rFonts w:asciiTheme="majorBidi" w:hAnsiTheme="majorBidi" w:cstheme="majorBidi"/>
                <w:szCs w:val="26"/>
                <w:lang w:val="vi-VN"/>
              </w:rPr>
              <w:t>(</w:t>
            </w:r>
            <w:r w:rsidRPr="003A7669">
              <w:rPr>
                <w:rFonts w:asciiTheme="majorBidi" w:hAnsiTheme="majorBidi" w:cstheme="majorBidi"/>
                <w:i/>
                <w:iCs/>
                <w:szCs w:val="26"/>
                <w:lang w:val="vi-VN"/>
              </w:rPr>
              <w:t>X</w:t>
            </w:r>
            <w:r w:rsidRPr="003A7669">
              <w:rPr>
                <w:rFonts w:asciiTheme="majorBidi" w:hAnsiTheme="majorBidi" w:cstheme="majorBidi"/>
                <w:szCs w:val="26"/>
                <w:lang w:val="vi-VN"/>
              </w:rPr>
              <w:t>)</w:t>
            </w:r>
          </w:p>
        </w:tc>
        <w:tc>
          <w:tcPr>
            <w:tcW w:w="5924" w:type="dxa"/>
          </w:tcPr>
          <w:p w14:paraId="5E4E17EF" w14:textId="7E44A092"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biến ngẫu nhiên </w:t>
            </w:r>
            <w:r w:rsidRPr="003A7669">
              <w:rPr>
                <w:rFonts w:asciiTheme="majorBidi" w:hAnsiTheme="majorBidi" w:cstheme="majorBidi"/>
                <w:i/>
                <w:iCs/>
                <w:szCs w:val="26"/>
                <w:lang w:val="vi-VN"/>
              </w:rPr>
              <w:t>X</w:t>
            </w:r>
          </w:p>
        </w:tc>
      </w:tr>
      <w:tr w:rsidR="00090195" w:rsidRPr="00B74D0E" w14:paraId="008899F4" w14:textId="77777777" w:rsidTr="00050A7B">
        <w:tc>
          <w:tcPr>
            <w:tcW w:w="2863" w:type="dxa"/>
          </w:tcPr>
          <w:p w14:paraId="1323FC5C" w14:textId="4DA3F95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szCs w:val="26"/>
                <w:lang w:val="vi-VN"/>
              </w:rPr>
              <w:t>S</w:t>
            </w:r>
            <w:r w:rsidRPr="003A7669">
              <w:rPr>
                <w:rFonts w:asciiTheme="majorBidi" w:hAnsiTheme="majorBidi" w:cstheme="majorBidi"/>
                <w:iCs/>
                <w:szCs w:val="26"/>
                <w:lang w:val="vi-VN"/>
              </w:rPr>
              <w:t>(</w:t>
            </w:r>
            <w:r w:rsidRPr="003A7669">
              <w:rPr>
                <w:rFonts w:asciiTheme="majorBidi" w:hAnsiTheme="majorBidi" w:cstheme="majorBidi"/>
                <w:b/>
                <w:bCs/>
                <w:i/>
                <w:szCs w:val="26"/>
                <w:lang w:val="vi-VN"/>
              </w:rPr>
              <w:t>x</w:t>
            </w:r>
            <w:r w:rsidRPr="003A7669">
              <w:rPr>
                <w:rFonts w:asciiTheme="majorBidi" w:hAnsiTheme="majorBidi" w:cstheme="majorBidi"/>
                <w:iCs/>
                <w:szCs w:val="26"/>
                <w:lang w:val="vi-VN"/>
              </w:rPr>
              <w:t>)</w:t>
            </w:r>
          </w:p>
        </w:tc>
        <w:tc>
          <w:tcPr>
            <w:tcW w:w="5924" w:type="dxa"/>
          </w:tcPr>
          <w:p w14:paraId="66951662" w14:textId="407FC007"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iCs/>
                <w:szCs w:val="26"/>
                <w:lang w:val="vi-VN"/>
              </w:rPr>
              <w:t xml:space="preserve">Độ hỗ trợ của tập mục </w:t>
            </w:r>
            <w:r w:rsidRPr="003A7669">
              <w:rPr>
                <w:rFonts w:asciiTheme="majorBidi" w:hAnsiTheme="majorBidi" w:cstheme="majorBidi"/>
                <w:b/>
                <w:bCs/>
                <w:i/>
                <w:szCs w:val="26"/>
                <w:lang w:val="vi-VN"/>
              </w:rPr>
              <w:t>x</w:t>
            </w:r>
          </w:p>
        </w:tc>
      </w:tr>
      <w:tr w:rsidR="00090195" w:rsidRPr="00B74D0E" w14:paraId="1F6C9665" w14:textId="77777777" w:rsidTr="00050A7B">
        <w:tc>
          <w:tcPr>
            <w:tcW w:w="2863" w:type="dxa"/>
          </w:tcPr>
          <w:p w14:paraId="1386CBC8" w14:textId="60D10FB8"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esp(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5447C98" w14:textId="2036FCEA"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kì vọng của tập mục </w:t>
            </w:r>
            <w:r w:rsidRPr="003A7669">
              <w:rPr>
                <w:rFonts w:asciiTheme="majorBidi" w:hAnsiTheme="majorBidi" w:cstheme="majorBidi"/>
                <w:b/>
                <w:bCs/>
                <w:i/>
                <w:iCs/>
                <w:szCs w:val="26"/>
                <w:lang w:val="vi-VN"/>
              </w:rPr>
              <w:t>x</w:t>
            </w:r>
          </w:p>
        </w:tc>
      </w:tr>
      <w:tr w:rsidR="00090195" w:rsidRPr="00B74D0E" w14:paraId="0C308F8F" w14:textId="77777777" w:rsidTr="00050A7B">
        <w:tc>
          <w:tcPr>
            <w:tcW w:w="2863" w:type="dxa"/>
          </w:tcPr>
          <w:p w14:paraId="23D2613F" w14:textId="50BE156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wt(</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8E960B9" w14:textId="31368F76"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tập mục </w:t>
            </w:r>
            <w:r w:rsidRPr="003A7669">
              <w:rPr>
                <w:rFonts w:asciiTheme="majorBidi" w:hAnsiTheme="majorBidi" w:cstheme="majorBidi"/>
                <w:b/>
                <w:bCs/>
                <w:i/>
                <w:iCs/>
                <w:szCs w:val="26"/>
                <w:lang w:val="vi-VN"/>
              </w:rPr>
              <w:t>x</w:t>
            </w:r>
          </w:p>
        </w:tc>
      </w:tr>
      <w:tr w:rsidR="00090195" w:rsidRPr="00B74D0E" w14:paraId="11894D55" w14:textId="77777777" w:rsidTr="00050A7B">
        <w:tc>
          <w:tcPr>
            <w:tcW w:w="2863" w:type="dxa"/>
          </w:tcPr>
          <w:p w14:paraId="3FAEDB0B" w14:textId="2542E8A3"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216034C" w14:textId="2A0BF8EC"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xác suất trọng số của tập mục </w:t>
            </w:r>
            <w:r w:rsidRPr="003A7669">
              <w:rPr>
                <w:rFonts w:asciiTheme="majorBidi" w:hAnsiTheme="majorBidi" w:cstheme="majorBidi"/>
                <w:b/>
                <w:bCs/>
                <w:i/>
                <w:iCs/>
                <w:szCs w:val="26"/>
                <w:lang w:val="vi-VN"/>
              </w:rPr>
              <w:t>x</w:t>
            </w:r>
          </w:p>
        </w:tc>
      </w:tr>
      <w:tr w:rsidR="00090195" w:rsidRPr="00B74D0E" w14:paraId="3D4CF695" w14:textId="77777777" w:rsidTr="00050A7B">
        <w:tc>
          <w:tcPr>
            <w:tcW w:w="2863" w:type="dxa"/>
          </w:tcPr>
          <w:p w14:paraId="5B687DBC" w14:textId="0613979C"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lastRenderedPageBreak/>
              <w:t>lb(prsp(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2AC768E" w14:textId="50263D6E"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trên của độ hỗ trợ xác suất có trọng số</w:t>
            </w:r>
          </w:p>
        </w:tc>
      </w:tr>
      <w:tr w:rsidR="00090195" w:rsidRPr="00B74D0E" w14:paraId="4DE568CD" w14:textId="77777777" w:rsidTr="00050A7B">
        <w:tc>
          <w:tcPr>
            <w:tcW w:w="2863" w:type="dxa"/>
          </w:tcPr>
          <w:p w14:paraId="4C9C9988" w14:textId="213E7847"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up(prsp(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2EBAC35C" w14:textId="7EEFE891"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dưới của độ hỗ trợ xác suất có trọng số</w:t>
            </w:r>
          </w:p>
        </w:tc>
      </w:tr>
      <w:tr w:rsidR="00090195" w:rsidRPr="003A7669" w14:paraId="0BF0F7AB" w14:textId="77777777" w:rsidTr="00050A7B">
        <w:tc>
          <w:tcPr>
            <w:tcW w:w="2863" w:type="dxa"/>
          </w:tcPr>
          <w:p w14:paraId="74F26C24" w14:textId="4BD7F02A" w:rsidR="00090195" w:rsidRPr="003A7669" w:rsidRDefault="00050A7B" w:rsidP="005530F2">
            <w:pPr>
              <w:rPr>
                <w:rFonts w:asciiTheme="majorBidi" w:eastAsia="Calibri" w:hAnsiTheme="majorBidi" w:cstheme="majorBidi"/>
                <w:szCs w:val="26"/>
                <w:lang w:val="vi-VN"/>
              </w:rPr>
            </w:pPr>
            <w:r w:rsidRPr="003A7669">
              <w:rPr>
                <w:rFonts w:asciiTheme="majorBidi" w:hAnsiTheme="majorBidi" w:cstheme="majorBidi"/>
                <w:szCs w:val="26"/>
              </w:rPr>
              <w:t>cdf</w:t>
            </w:r>
          </w:p>
        </w:tc>
        <w:tc>
          <w:tcPr>
            <w:tcW w:w="5924" w:type="dxa"/>
          </w:tcPr>
          <w:p w14:paraId="132BA1F5" w14:textId="3C455FC5" w:rsidR="00090195" w:rsidRPr="003A7669" w:rsidRDefault="00050A7B" w:rsidP="00050A7B">
            <w:pPr>
              <w:rPr>
                <w:rFonts w:asciiTheme="majorBidi" w:hAnsiTheme="majorBidi" w:cstheme="majorBidi"/>
                <w:szCs w:val="26"/>
              </w:rPr>
            </w:pPr>
            <w:r w:rsidRPr="003A7669">
              <w:rPr>
                <w:rFonts w:asciiTheme="majorBidi" w:hAnsiTheme="majorBidi" w:cstheme="majorBidi"/>
                <w:szCs w:val="26"/>
              </w:rPr>
              <w:t>Hàm phân phối tích lũy xác suất (cumulative distribution function)</w:t>
            </w:r>
          </w:p>
        </w:tc>
      </w:tr>
      <w:tr w:rsidR="00090195" w:rsidRPr="003A7669" w14:paraId="1D7E84CD" w14:textId="77777777" w:rsidTr="00050A7B">
        <w:tc>
          <w:tcPr>
            <w:tcW w:w="2863" w:type="dxa"/>
          </w:tcPr>
          <w:p w14:paraId="365A0F6C" w14:textId="11A1AD77" w:rsidR="00090195" w:rsidRPr="003A7669" w:rsidRDefault="00050A7B" w:rsidP="005530F2">
            <w:pPr>
              <w:rPr>
                <w:rFonts w:asciiTheme="majorBidi" w:eastAsia="Calibri" w:hAnsiTheme="majorBidi" w:cstheme="majorBidi"/>
                <w:szCs w:val="26"/>
                <w:lang w:val="vi-VN"/>
              </w:rPr>
            </w:pPr>
            <w:r w:rsidRPr="003A7669">
              <w:rPr>
                <w:rFonts w:asciiTheme="majorBidi" w:eastAsia="Calibri" w:hAnsiTheme="majorBidi" w:cstheme="majorBidi"/>
                <w:szCs w:val="26"/>
              </w:rPr>
              <w:t>icdf</w:t>
            </w:r>
          </w:p>
        </w:tc>
        <w:tc>
          <w:tcPr>
            <w:tcW w:w="5924" w:type="dxa"/>
          </w:tcPr>
          <w:p w14:paraId="380E73D5" w14:textId="2E3B4132" w:rsidR="00090195" w:rsidRPr="003A7669" w:rsidRDefault="00050A7B" w:rsidP="005530F2">
            <w:pPr>
              <w:rPr>
                <w:rFonts w:asciiTheme="majorBidi" w:hAnsiTheme="majorBidi" w:cstheme="majorBidi"/>
                <w:szCs w:val="26"/>
                <w:lang w:val="vi-VN"/>
              </w:rPr>
            </w:pPr>
            <w:r w:rsidRPr="003A7669">
              <w:rPr>
                <w:rFonts w:asciiTheme="majorBidi" w:hAnsiTheme="majorBidi" w:cstheme="majorBidi"/>
                <w:szCs w:val="26"/>
              </w:rPr>
              <w:t>Hàm ngược phân phối tích lũy xác suất (</w:t>
            </w:r>
            <w:r w:rsidRPr="003A7669">
              <w:rPr>
                <w:rFonts w:asciiTheme="majorBidi" w:eastAsia="Calibri" w:hAnsiTheme="majorBidi" w:cstheme="majorBidi"/>
                <w:szCs w:val="26"/>
              </w:rPr>
              <w:t>inverse cumulative distribution function)</w:t>
            </w:r>
          </w:p>
        </w:tc>
      </w:tr>
      <w:tr w:rsidR="00050A7B" w:rsidRPr="003A7669" w14:paraId="54E6D291" w14:textId="77777777" w:rsidTr="00050A7B">
        <w:tc>
          <w:tcPr>
            <w:tcW w:w="2863" w:type="dxa"/>
          </w:tcPr>
          <w:p w14:paraId="20CD3BBC" w14:textId="4AD2F3E3"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w:t>
            </w:r>
          </w:p>
        </w:tc>
        <w:tc>
          <w:tcPr>
            <w:tcW w:w="5924" w:type="dxa"/>
          </w:tcPr>
          <w:p w14:paraId="7C794F5E" w14:textId="3A9E05FD" w:rsidR="00050A7B" w:rsidRPr="003A7669" w:rsidRDefault="00050A7B" w:rsidP="005530F2">
            <w:pPr>
              <w:rPr>
                <w:rFonts w:asciiTheme="majorBidi" w:hAnsiTheme="majorBidi" w:cstheme="majorBidi"/>
                <w:szCs w:val="26"/>
              </w:rPr>
            </w:pPr>
            <w:r w:rsidRPr="003A7669">
              <w:rPr>
                <w:rFonts w:asciiTheme="majorBidi" w:eastAsia="Calibri" w:hAnsiTheme="majorBidi" w:cstheme="majorBidi"/>
                <w:szCs w:val="26"/>
              </w:rPr>
              <w:t>Tập mục phổ biến tối đa xác suất có trọng số (weighted probabilistic maximal frequent itemset)</w:t>
            </w:r>
          </w:p>
        </w:tc>
      </w:tr>
      <w:tr w:rsidR="00050A7B" w:rsidRPr="003A7669" w14:paraId="6B62D714" w14:textId="77777777" w:rsidTr="00050A7B">
        <w:tc>
          <w:tcPr>
            <w:tcW w:w="2863" w:type="dxa"/>
          </w:tcPr>
          <w:p w14:paraId="3628E39C" w14:textId="22AEBCAD"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WPFI</w:t>
            </w:r>
          </w:p>
        </w:tc>
        <w:tc>
          <w:tcPr>
            <w:tcW w:w="5924" w:type="dxa"/>
          </w:tcPr>
          <w:p w14:paraId="59B0B6D4" w14:textId="2C081734" w:rsidR="00050A7B" w:rsidRPr="003A7669" w:rsidRDefault="00050A7B" w:rsidP="005530F2">
            <w:pPr>
              <w:rPr>
                <w:rFonts w:asciiTheme="majorBidi" w:hAnsiTheme="majorBidi" w:cstheme="majorBidi"/>
                <w:szCs w:val="26"/>
              </w:rPr>
            </w:pPr>
            <w:r w:rsidRPr="003A7669">
              <w:rPr>
                <w:rFonts w:asciiTheme="majorBidi" w:eastAsia="Calibri" w:hAnsiTheme="majorBidi" w:cstheme="majorBidi"/>
                <w:szCs w:val="26"/>
              </w:rPr>
              <w:t>Tập mục phổ biến theo xác suất có trọng số (weighted probabilistic frequent itemset)</w:t>
            </w:r>
          </w:p>
        </w:tc>
      </w:tr>
      <w:tr w:rsidR="00050A7B" w:rsidRPr="003A7669" w14:paraId="017CAADA" w14:textId="77777777" w:rsidTr="00050A7B">
        <w:tc>
          <w:tcPr>
            <w:tcW w:w="2863" w:type="dxa"/>
          </w:tcPr>
          <w:p w14:paraId="49E201F7" w14:textId="4FB0FE45"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WPMFIM</w:t>
            </w:r>
          </w:p>
        </w:tc>
        <w:tc>
          <w:tcPr>
            <w:tcW w:w="5924" w:type="dxa"/>
          </w:tcPr>
          <w:p w14:paraId="7E72498D" w14:textId="5373477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hương pháp tìm tập mục phổ biến tối đa xác suất có trọng số (weighted probabilistic maximal frequent itemset method)</w:t>
            </w:r>
          </w:p>
        </w:tc>
      </w:tr>
      <w:tr w:rsidR="00050A7B" w:rsidRPr="003A7669" w14:paraId="269BFEFA" w14:textId="77777777" w:rsidTr="00050A7B">
        <w:tc>
          <w:tcPr>
            <w:tcW w:w="2863" w:type="dxa"/>
          </w:tcPr>
          <w:p w14:paraId="26B30DCA" w14:textId="7B986E61"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AWMPFIM</w:t>
            </w:r>
          </w:p>
        </w:tc>
        <w:tc>
          <w:tcPr>
            <w:tcW w:w="5924" w:type="dxa"/>
          </w:tcPr>
          <w:p w14:paraId="3E24D8BF" w14:textId="0577269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hương pháp xấp xỉ tìm tập mục phổ biến tối đa xác suất có trọng số (approximate weighted probabilistic frequent itemset method)</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62634657"/>
      <w:r w:rsidRPr="003A7669">
        <w:rPr>
          <w:lang w:val="en-US"/>
        </w:rPr>
        <w:lastRenderedPageBreak/>
        <w:t>GIỚI THIỆU</w:t>
      </w:r>
      <w:bookmarkEnd w:id="4"/>
    </w:p>
    <w:p w14:paraId="41853A8C" w14:textId="1D294381" w:rsidR="001B7003" w:rsidRPr="001B7003" w:rsidRDefault="001B7003" w:rsidP="001B7003">
      <w:pPr>
        <w:pStyle w:val="Nidungvnbn"/>
        <w:rPr>
          <w:lang w:val="vi-VN"/>
        </w:rPr>
      </w:pPr>
      <w:r w:rsidRPr="001B7003">
        <w:rPr>
          <w:lang w:val="vi-VN"/>
        </w:rPr>
        <w:t>Trong những năm gần đây, chúng ta chứng kiến sự gia tăng nhanh chóng của dữ liệu không chắc chắn trong các ứng dụng phân tích thị trường trực tuyến, giám sát dựa trên Nhận dạng Tần số Vô tuyến (RFID), phân tích dữ liệu giao thông dựa trên vị trí [].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07613889"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xml:space="preserve">. Trọng số của các mục có thể được người dùng đặt dựa trên kiến thức chuyên môn của họ hoặc yêu cầu ứng dụng cụ thể để chỉ ra lợi nhuận, rủi ro, chi phí, v.v.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0735B537"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 </w:t>
      </w:r>
      <w:r w:rsidR="001A36CD" w:rsidRPr="001A36CD">
        <w:rPr>
          <w:lang w:val="vi-VN"/>
        </w:rPr>
        <w:t>WD-FIM và wPFI-MAX</w:t>
      </w:r>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584CE38C"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w:t>
      </w:r>
      <w:r w:rsidR="002609F1" w:rsidRPr="002609F1">
        <w:rPr>
          <w:lang w:val="vi-VN"/>
        </w:rPr>
        <w:t>W</w:t>
      </w:r>
      <w:r w:rsidR="00D84E51" w:rsidRPr="003A7669">
        <w:rPr>
          <w:lang w:val="vi-VN"/>
        </w:rPr>
        <w:t>PMFI</w:t>
      </w:r>
      <w:r w:rsidR="002609F1" w:rsidRPr="002609F1">
        <w:rPr>
          <w:lang w:val="vi-VN"/>
        </w:rPr>
        <w:t>M</w:t>
      </w:r>
      <w:r w:rsidR="00D84E51" w:rsidRPr="003A7669">
        <w:rPr>
          <w:lang w:val="vi-VN"/>
        </w:rPr>
        <w:t xml:space="preserve"> </w:t>
      </w:r>
      <w:r w:rsidR="002609F1" w:rsidRPr="002609F1">
        <w:rPr>
          <w:lang w:val="vi-VN"/>
        </w:rPr>
        <w:t>[</w:t>
      </w:r>
      <w:r w:rsidR="002609F1" w:rsidRPr="005B6B75">
        <w:rPr>
          <w:lang w:val="vi-VN"/>
        </w:rPr>
        <w:t>]</w:t>
      </w:r>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62634658"/>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62634659"/>
      <w:r w:rsidRPr="003A7669">
        <w:t xml:space="preserve">Khai phá các </w:t>
      </w:r>
      <w:bookmarkEnd w:id="7"/>
      <w:bookmarkEnd w:id="8"/>
      <w:r w:rsidR="00681A08" w:rsidRPr="00681A08">
        <w:t>tập mục phổ biến trong cơ sở dữ liệu không chắc chắn</w:t>
      </w:r>
    </w:p>
    <w:p w14:paraId="3E2DAD77" w14:textId="6F88A0FC"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 xml:space="preserve">Ví dụ như Chui và cộng sự 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 xml:space="preserve">Tương tự thuật toán Apriori cho việc khai phá các dữ liệu chính xác, thuật toán U-Apriori cần quét qua toàn bộ cơ sở dữ liệu và sinh ra rất nhiều tập ứng viên. Chui và Kao đã áp dụng kĩ thuật cắt tỉa giảm dần để cải thiện hiệu suất cho thuật toán U-Apriori. </w:t>
      </w:r>
      <w:r w:rsidR="00684EE2" w:rsidRPr="00F53D87">
        <w:rPr>
          <w:lang w:val="vi-VN"/>
        </w:rPr>
        <w:t xml:space="preserve">MBP là phương pháp xấp xỉ </w:t>
      </w:r>
      <w:r w:rsidR="00F53D87" w:rsidRPr="00F53D87">
        <w:rPr>
          <w:lang w:val="vi-VN"/>
        </w:rPr>
        <w:t>việc khai phá các tập mục phổ biến dựa trên kĩ thuật thống kê. Thuật toán IMBP [] được đề xuất để cải thiện tốc độ và bộ nhớ cho thuật toán MBP.</w:t>
      </w:r>
    </w:p>
    <w:p w14:paraId="54C9FBBE" w14:textId="7E6826B8"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 </w:t>
      </w:r>
    </w:p>
    <w:p w14:paraId="06C7CBA5" w14:textId="2EC8CFD2" w:rsidR="00E65591" w:rsidRPr="001B7003" w:rsidRDefault="00E65591" w:rsidP="00E65591">
      <w:pPr>
        <w:pStyle w:val="Nidungvnbn"/>
        <w:rPr>
          <w:lang w:val="vi-VN"/>
        </w:rPr>
      </w:pPr>
      <w:r w:rsidRPr="001B7003">
        <w:rPr>
          <w:lang w:val="vi-VN"/>
        </w:rPr>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 xml:space="preserve">thiết lập ngưỡng, vì cấu trúc dữ liệu cây có thể trở nên quá </w:t>
      </w:r>
      <w:r w:rsidRPr="001B7003">
        <w:rPr>
          <w:lang w:val="vi-VN"/>
        </w:rPr>
        <w:lastRenderedPageBreak/>
        <w:t>lớn và phức tạp trong quá trình khai thác. Nhiều phương pháp khác nhau đã được đề xuất để khắc phục các vấn đề này. Ví dụ, Lee và Yun đề xuất thuật toán LUNA,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62634660"/>
      <w:r w:rsidRPr="003A7669">
        <w:t xml:space="preserve">Khai phá các tập phổ biến </w:t>
      </w:r>
      <w:bookmarkEnd w:id="9"/>
      <w:bookmarkEnd w:id="10"/>
      <w:r w:rsidR="006016FD" w:rsidRPr="006016FD">
        <w:t>có trọng số</w:t>
      </w:r>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6D5A9396" w:rsidR="006F4D75" w:rsidRPr="004A0B69" w:rsidRDefault="006F4D75" w:rsidP="006F4D75">
      <w:pPr>
        <w:pStyle w:val="Nidungvnbn"/>
        <w:rPr>
          <w:lang w:val="vi-VN"/>
        </w:rPr>
      </w:pPr>
      <w:r w:rsidRPr="004A0B69">
        <w:rPr>
          <w:lang w:val="vi-VN"/>
        </w:rPr>
        <w:t xml:space="preserve">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 và WARM (Weighted Association Rule Mining)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WSpan cũng là một phương pháp nổi bật trong khai phá các tập mục phổ biến có trọng số. WSpan đặc biệt hữu ích trong việc khai thác các mẫu liên tiếp có trọng số, một khía cạnh quan trọng trong nhiều ứng dụng thực tế như phân tích hành vi người dùng hoặc dự đoán xu hướng. Trong khi đó, thuật toán WMFP-SW (Weighted Maximal Frequent Pattern dựa trên cửa sổ trượt) sử dụng kỹ thuật cửa sổ trượt để phát hiện các mẫu tối đại phổ biến có trọng số trong dữ liệu dạng luồng. Kỹ thuật này rất hữu ích trong các ứng dụng yêu cầu xử lý dữ liệu thời gian thực hoặc </w:t>
      </w:r>
      <w:r w:rsidRPr="004A0B69">
        <w:rPr>
          <w:lang w:val="vi-VN"/>
        </w:rPr>
        <w:lastRenderedPageBreak/>
        <w:t>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220D83F3" w:rsidR="006F4D75" w:rsidRPr="004A0B69" w:rsidRDefault="006F4D75" w:rsidP="006F4D75">
      <w:pPr>
        <w:pStyle w:val="Nidungvnbn"/>
        <w:rPr>
          <w:lang w:val="vi-VN"/>
        </w:rPr>
      </w:pPr>
      <w:r w:rsidRPr="004A0B69">
        <w:rPr>
          <w:lang w:val="vi-VN"/>
        </w:rPr>
        <w:t>Trong lĩnh vực này, thuật toán U-WFI (Uncertain Mining of Weighted Frequent Itemsets)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735EB835" w14:textId="77777777" w:rsidR="006F4D75" w:rsidRPr="004A0B69" w:rsidRDefault="006F4D75" w:rsidP="006F4D75">
      <w:pPr>
        <w:pStyle w:val="Nidungvnbn"/>
        <w:rPr>
          <w:lang w:val="vi-VN"/>
        </w:rPr>
      </w:pPr>
    </w:p>
    <w:p w14:paraId="3A171F18" w14:textId="5C679902" w:rsidR="00D84E51" w:rsidRPr="003A7669" w:rsidRDefault="00D84E51" w:rsidP="00325C5C">
      <w:pPr>
        <w:pStyle w:val="Nidungvnbn"/>
        <w:rPr>
          <w:lang w:val="vi-VN"/>
        </w:rPr>
      </w:pPr>
      <w:bookmarkStart w:id="11" w:name="_Toc161475313"/>
      <w:r w:rsidRPr="003A7669">
        <w:rPr>
          <w:lang w:val="vi-VN"/>
        </w:rPr>
        <w:br w:type="page"/>
      </w:r>
    </w:p>
    <w:p w14:paraId="2410AAFF" w14:textId="201CAD9C" w:rsidR="00D84E51" w:rsidRPr="003A7669" w:rsidRDefault="000B37B2" w:rsidP="00D84E51">
      <w:pPr>
        <w:pStyle w:val="Heading1"/>
      </w:pPr>
      <w:bookmarkStart w:id="12" w:name="_Toc162634661"/>
      <w:bookmarkEnd w:id="11"/>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bookmarkStart w:id="14" w:name="_Toc162634662"/>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r w:rsidRPr="003A7669">
        <w:t>Định nghĩa</w:t>
      </w:r>
      <w:bookmarkEnd w:id="13"/>
      <w:bookmarkEnd w:id="14"/>
    </w:p>
    <w:p w14:paraId="13DDB055" w14:textId="57919281" w:rsidR="004C7D11" w:rsidRPr="003A7669" w:rsidRDefault="004C7D11" w:rsidP="004C7D11">
      <w:pPr>
        <w:pStyle w:val="Nidungvnbn"/>
      </w:pPr>
      <w:r w:rsidRPr="003A7669">
        <w:t xml:space="preserve">Trong mô hình dữ liệu của chúng ta, một cơ sở dữ liệu không chắn chắn (uncertain database) </w:t>
      </w:r>
      <w:r w:rsidRPr="003A7669">
        <w:rPr>
          <w:b/>
          <w:bCs/>
          <w:i/>
          <w:iCs/>
          <w:lang w:val="vi-VN"/>
        </w:rPr>
        <w:t>D</w:t>
      </w:r>
      <w:r w:rsidRPr="003A7669">
        <w:rPr>
          <w:b/>
          <w:bCs/>
          <w:i/>
          <w:iCs/>
        </w:rPr>
        <w:t xml:space="preserve"> </w:t>
      </w:r>
      <w:r w:rsidRPr="003A7669">
        <w:t xml:space="preserve">là tập hợp của nhiều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r w:rsidR="006427E2">
        <w:rPr>
          <w:rFonts w:eastAsiaTheme="minorEastAsia"/>
        </w:rPr>
        <w:t>M</w:t>
      </w:r>
      <w:r w:rsidRPr="003A7669">
        <w:rPr>
          <w:rFonts w:eastAsiaTheme="minorEastAsia"/>
        </w:rPr>
        <w:t>ỗi giao dịch không chắn</w:t>
      </w:r>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gồm </w:t>
      </w:r>
      <w:r w:rsidR="003A7669" w:rsidRPr="003A7669">
        <w:rPr>
          <w:rFonts w:eastAsiaTheme="minorEastAsia"/>
        </w:rPr>
        <w:t>ID và một tập mục không chắc chắn</w:t>
      </w:r>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Mỗi phần tử trong tập mục không chắc chắn là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C361D28" w:rsidR="003F08FD" w:rsidRPr="003A7669" w:rsidRDefault="00C85A49" w:rsidP="00C85A49">
      <w:pPr>
        <w:pStyle w:val="Nidungvnbn"/>
        <w:rPr>
          <w:rFonts w:eastAsiaTheme="minorEastAsia"/>
        </w:rPr>
      </w:pPr>
      <w:r w:rsidRPr="00C85A49">
        <w:rPr>
          <w:rFonts w:eastAsiaTheme="minorEastAsia"/>
        </w:rPr>
        <w:t>Mỗi biến ngẫu nhiên</w:t>
      </w:r>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dữ liệu không chắc chắn</w:t>
      </w:r>
      <w:r w:rsidR="00D84E51" w:rsidRPr="003A7669">
        <w:rPr>
          <w:rFonts w:eastAsiaTheme="minorEastAsia"/>
          <w:lang w:val="vi-VN"/>
        </w:rPr>
        <w:t xml:space="preserve">, trọng số thể hiện </w:t>
      </w:r>
      <w:r w:rsidR="00BE3BB4">
        <w:rPr>
          <w:rFonts w:eastAsiaTheme="minorEastAsia"/>
        </w:rPr>
        <w:t>tầm</w:t>
      </w:r>
      <w:r w:rsidR="00D84E51" w:rsidRPr="003A7669">
        <w:rPr>
          <w:rFonts w:eastAsiaTheme="minorEastAsia"/>
          <w:lang w:val="vi-VN"/>
        </w:rPr>
        <w:t xml:space="preserve"> quan trọng của </w:t>
      </w:r>
      <w:r w:rsidR="00D26496">
        <w:rPr>
          <w:rFonts w:eastAsiaTheme="minorEastAsia"/>
        </w:rPr>
        <w:t xml:space="preserve">biến ngẫu nhiên </w:t>
      </w:r>
      <w:r w:rsidR="00D84E51" w:rsidRPr="003A7669">
        <w:rPr>
          <w:rFonts w:eastAsiaTheme="minorEastAsia"/>
          <w:lang w:val="vi-VN"/>
        </w:rPr>
        <w:t>và trọng số</w:t>
      </w:r>
      <w:r w:rsidR="008B79EC">
        <w:rPr>
          <w:rFonts w:eastAsiaTheme="minorEastAsia"/>
        </w:rPr>
        <w:t xml:space="preserve"> này</w:t>
      </w:r>
      <w:r w:rsidR="00D26496">
        <w:rPr>
          <w:rFonts w:eastAsiaTheme="minorEastAsia"/>
        </w:rPr>
        <w:t xml:space="preserve"> tuân theo</w:t>
      </w:r>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r w:rsidR="000A63B1" w:rsidRPr="003A7669">
        <w:t xml:space="preserve">Bảng </w:t>
      </w:r>
      <w:r w:rsidR="000A63B1">
        <w:rPr>
          <w:noProof/>
        </w:rPr>
        <w:t>1</w:t>
      </w:r>
      <w:r w:rsidR="004F3D44" w:rsidRPr="003A7669">
        <w:rPr>
          <w:rFonts w:eastAsiaTheme="minorEastAsia"/>
        </w:rPr>
        <w:fldChar w:fldCharType="end"/>
      </w:r>
      <w:r w:rsidR="004F3D44" w:rsidRPr="003A7669">
        <w:rPr>
          <w:rFonts w:eastAsiaTheme="minorEastAsia"/>
        </w:rPr>
        <w:t xml:space="preserve"> </w:t>
      </w:r>
      <w:r w:rsidR="00D84E51" w:rsidRPr="003A7669">
        <w:rPr>
          <w:rFonts w:eastAsiaTheme="minorEastAsia"/>
        </w:rPr>
        <w:t>bên dưới là ví dụ về bảng trọng số của các phần tử trong cơ sở dữ liệu không chắc chắn của</w:t>
      </w:r>
      <w:r w:rsidR="004F3D44" w:rsidRPr="003A7669">
        <w:rPr>
          <w:rFonts w:eastAsiaTheme="minorEastAsia"/>
        </w:rPr>
        <w:t xml:space="preserve"> </w:t>
      </w:r>
      <w:r w:rsidR="001B4BD5" w:rsidRPr="003A7669">
        <w:rPr>
          <w:rFonts w:eastAsiaTheme="minorEastAsia"/>
        </w:rPr>
        <w:t>Bảng 1</w:t>
      </w:r>
      <w:r w:rsidR="00D84E51" w:rsidRPr="003A7669">
        <w:rPr>
          <w:rFonts w:eastAsiaTheme="minorEastAsia"/>
        </w:rPr>
        <w:t>.</w:t>
      </w:r>
      <w:r w:rsidR="003F08FD" w:rsidRPr="003A7669">
        <w:rPr>
          <w:color w:val="FFFFFF" w:themeColor="background1"/>
        </w:rPr>
        <w:t>”</w:t>
      </w:r>
    </w:p>
    <w:p w14:paraId="68C0BA7C" w14:textId="25311738" w:rsidR="000C6AD0" w:rsidRPr="003A7669" w:rsidRDefault="000C6AD0" w:rsidP="000C6AD0">
      <w:pPr>
        <w:pStyle w:val="Caption"/>
        <w:keepNext/>
      </w:pPr>
      <w:bookmarkStart w:id="15" w:name="_Ref161994876"/>
      <w:bookmarkStart w:id="16" w:name="_Toc161942805"/>
      <w:bookmarkStart w:id="17" w:name="_Toc162634649"/>
      <w:r w:rsidRPr="003A7669">
        <w:t xml:space="preserve">Bảng </w:t>
      </w:r>
      <w:r w:rsidR="00DF57BA">
        <w:fldChar w:fldCharType="begin"/>
      </w:r>
      <w:r w:rsidR="00DF57BA">
        <w:instrText xml:space="preserve"> SEQ Bảng \* ARABIC </w:instrText>
      </w:r>
      <w:r w:rsidR="00DF57BA">
        <w:fldChar w:fldCharType="separate"/>
      </w:r>
      <w:r w:rsidR="000A63B1">
        <w:rPr>
          <w:noProof/>
        </w:rPr>
        <w:t>1</w:t>
      </w:r>
      <w:r w:rsidR="00DF57BA">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CA66F5">
        <w:trPr>
          <w:jc w:val="center"/>
        </w:trPr>
        <w:tc>
          <w:tcPr>
            <w:tcW w:w="1705" w:type="dxa"/>
          </w:tcPr>
          <w:p w14:paraId="4FB4D7A7" w14:textId="77777777" w:rsidR="003F08FD" w:rsidRPr="003A7669" w:rsidRDefault="003F08FD" w:rsidP="00CA66F5">
            <w:pPr>
              <w:pStyle w:val="Nidungvnbn"/>
              <w:ind w:left="-649"/>
              <w:rPr>
                <w:bCs/>
              </w:rPr>
            </w:pPr>
            <w:r w:rsidRPr="003A7669">
              <w:t>Phần tử</w:t>
            </w:r>
          </w:p>
        </w:tc>
        <w:tc>
          <w:tcPr>
            <w:tcW w:w="1307" w:type="dxa"/>
          </w:tcPr>
          <w:p w14:paraId="67C20F36" w14:textId="68A3D50D" w:rsidR="003F08FD" w:rsidRPr="003A7669" w:rsidRDefault="00385726" w:rsidP="00CA66F5">
            <w:pPr>
              <w:pStyle w:val="Nidungvnbn"/>
              <w:ind w:left="-649"/>
              <w:rPr>
                <w:bCs/>
              </w:rPr>
            </w:pPr>
            <w:r w:rsidRPr="003A7669">
              <w:t>1</w:t>
            </w:r>
          </w:p>
        </w:tc>
        <w:tc>
          <w:tcPr>
            <w:tcW w:w="1530" w:type="dxa"/>
          </w:tcPr>
          <w:p w14:paraId="1ACE79E3" w14:textId="2B402CE1" w:rsidR="003F08FD" w:rsidRPr="003A7669" w:rsidRDefault="00385726" w:rsidP="00CA66F5">
            <w:pPr>
              <w:pStyle w:val="Nidungvnbn"/>
              <w:ind w:left="-649"/>
              <w:rPr>
                <w:bCs/>
              </w:rPr>
            </w:pPr>
            <w:r w:rsidRPr="003A7669">
              <w:t>2</w:t>
            </w:r>
          </w:p>
        </w:tc>
        <w:tc>
          <w:tcPr>
            <w:tcW w:w="1440" w:type="dxa"/>
          </w:tcPr>
          <w:p w14:paraId="7E26C92F" w14:textId="0E2D3B8B" w:rsidR="003F08FD" w:rsidRPr="003A7669" w:rsidRDefault="00385726" w:rsidP="00CA66F5">
            <w:pPr>
              <w:pStyle w:val="Nidungvnbn"/>
              <w:ind w:left="-649"/>
              <w:rPr>
                <w:bCs/>
              </w:rPr>
            </w:pPr>
            <w:r w:rsidRPr="003A7669">
              <w:t>3</w:t>
            </w:r>
          </w:p>
        </w:tc>
      </w:tr>
      <w:tr w:rsidR="003F08FD" w:rsidRPr="003A7669" w14:paraId="17828D62" w14:textId="77777777" w:rsidTr="00CA66F5">
        <w:trPr>
          <w:jc w:val="center"/>
        </w:trPr>
        <w:tc>
          <w:tcPr>
            <w:tcW w:w="1705" w:type="dxa"/>
          </w:tcPr>
          <w:p w14:paraId="126133F4" w14:textId="77777777" w:rsidR="003F08FD" w:rsidRPr="003A7669" w:rsidRDefault="003F08FD" w:rsidP="00CA66F5">
            <w:pPr>
              <w:pStyle w:val="Nidungvnbn"/>
              <w:ind w:left="-649"/>
              <w:rPr>
                <w:bCs/>
              </w:rPr>
            </w:pPr>
            <w:r w:rsidRPr="003A7669">
              <w:t>Trọng số</w:t>
            </w:r>
          </w:p>
        </w:tc>
        <w:tc>
          <w:tcPr>
            <w:tcW w:w="1307" w:type="dxa"/>
          </w:tcPr>
          <w:p w14:paraId="3612E09F" w14:textId="05AA065A" w:rsidR="003F08FD" w:rsidRPr="003A7669" w:rsidRDefault="003F08FD" w:rsidP="00CA66F5">
            <w:pPr>
              <w:pStyle w:val="Nidungvnbn"/>
              <w:ind w:left="-649"/>
            </w:pPr>
            <w:r w:rsidRPr="003A7669">
              <w:t>0.</w:t>
            </w:r>
            <w:r w:rsidR="00F76D46">
              <w:t>5</w:t>
            </w:r>
          </w:p>
        </w:tc>
        <w:tc>
          <w:tcPr>
            <w:tcW w:w="1530" w:type="dxa"/>
          </w:tcPr>
          <w:p w14:paraId="0D400A75" w14:textId="4A3908EE" w:rsidR="003F08FD" w:rsidRPr="003A7669" w:rsidRDefault="003F08FD" w:rsidP="00CA66F5">
            <w:pPr>
              <w:pStyle w:val="Nidungvnbn"/>
              <w:ind w:left="-649"/>
            </w:pPr>
            <w:r w:rsidRPr="003A7669">
              <w:t>0.</w:t>
            </w:r>
            <w:r w:rsidR="00F76D46">
              <w:t>4</w:t>
            </w:r>
          </w:p>
        </w:tc>
        <w:tc>
          <w:tcPr>
            <w:tcW w:w="1440" w:type="dxa"/>
          </w:tcPr>
          <w:p w14:paraId="6CDDE40C" w14:textId="0B4FBD02" w:rsidR="003F08FD" w:rsidRPr="003A7669" w:rsidRDefault="003F08FD" w:rsidP="00CA66F5">
            <w:pPr>
              <w:pStyle w:val="Nidungvnbn"/>
              <w:ind w:left="-649"/>
            </w:pPr>
            <w:r w:rsidRPr="003A7669">
              <w:t>0.</w:t>
            </w:r>
            <w:r w:rsidR="00F76D46">
              <w:t>7</w:t>
            </w:r>
          </w:p>
        </w:tc>
      </w:tr>
    </w:tbl>
    <w:p w14:paraId="2C86AA2B" w14:textId="2221F76B" w:rsidR="00B14716" w:rsidRDefault="00B14716" w:rsidP="00BD67DE">
      <w:pPr>
        <w:pStyle w:val="Nidungvnbn"/>
        <w:spacing w:before="120"/>
        <w:rPr>
          <w:b/>
          <w:bCs/>
        </w:rPr>
      </w:pPr>
      <w:r>
        <w:rPr>
          <w:b/>
          <w:bCs/>
        </w:rPr>
        <w:t xml:space="preserve">Định nghĩa 1: </w:t>
      </w:r>
      <w:r w:rsidRPr="00584276">
        <w:t>Độ hỗ trợ</w:t>
      </w:r>
      <w:r w:rsidR="005D368D">
        <w:t xml:space="preserve"> (support)</w:t>
      </w:r>
      <w:r w:rsidRPr="00584276">
        <w:t xml:space="preserve"> của tập mục</w:t>
      </w:r>
    </w:p>
    <w:p w14:paraId="2AD72084" w14:textId="3E9F8328" w:rsidR="00B14716" w:rsidRDefault="00B14716" w:rsidP="00BD67DE">
      <w:pPr>
        <w:pStyle w:val="Nidungvnbn"/>
        <w:spacing w:before="120"/>
      </w:pPr>
      <w:r w:rsidRPr="00B14716">
        <w:t xml:space="preserve">Cho một cơ sở dữ liệu không chắc chắn </w:t>
      </w:r>
      <w:r w:rsidRPr="00B14716">
        <w:rPr>
          <w:b/>
          <w:bCs/>
          <w:i/>
          <w:iCs/>
        </w:rPr>
        <w:t>D</w:t>
      </w:r>
      <w:r w:rsidRPr="00B14716">
        <w:t xml:space="preserve">, độ hỗ trọ của tập mục </w:t>
      </w:r>
      <w:r w:rsidRPr="00B14716">
        <w:rPr>
          <w:b/>
          <w:bCs/>
          <w:i/>
          <w:iCs/>
        </w:rPr>
        <w:t>x</w:t>
      </w:r>
      <w:r w:rsidRPr="00B14716">
        <w:t xml:space="preserve"> là số lần tập mục xuất hiện trong tất cả các giao dịch không chắn chắn. </w:t>
      </w:r>
    </w:p>
    <w:p w14:paraId="68998573" w14:textId="23FA61C3" w:rsidR="00B14716" w:rsidRPr="00B14716" w:rsidRDefault="00B14716" w:rsidP="00BD67DE">
      <w:pPr>
        <w:pStyle w:val="Nidungvnbn"/>
        <w:spacing w:before="120"/>
      </w:pPr>
      <w:r>
        <w:t>Ví dụ độ hỗ trợ của tập mục {1} trong Bảng 2 là 2</w:t>
      </w:r>
      <w:r w:rsidR="007D3012">
        <w:t>, độ hỗ trợ của tập mục</w:t>
      </w:r>
      <w:r>
        <w:t xml:space="preserve"> {1, 2} là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r w:rsidRPr="003A7669">
        <w:rPr>
          <w:b/>
          <w:bCs/>
        </w:rPr>
        <w:t xml:space="preserve">nghĩa </w:t>
      </w:r>
      <w:r w:rsidR="00173D90">
        <w:rPr>
          <w:b/>
          <w:bCs/>
        </w:rPr>
        <w:t>2</w:t>
      </w:r>
      <w:r w:rsidRPr="003A7669">
        <w:t>:</w:t>
      </w:r>
      <w:r w:rsidR="00A92681" w:rsidRPr="003A7669">
        <w:rPr>
          <w:b/>
          <w:bCs/>
          <w:color w:val="FFFFFF" w:themeColor="background1"/>
        </w:rPr>
        <w:t xml:space="preserve"> </w:t>
      </w:r>
      <w:r w:rsidRPr="003A7669">
        <w:t>Độ hỗ trợ kì vọng (expected support)</w:t>
      </w:r>
      <w:r w:rsidR="001F3CCB">
        <w:t xml:space="preserve"> của tập mục</w:t>
      </w:r>
    </w:p>
    <w:p w14:paraId="5C084015" w14:textId="1C0693A2" w:rsidR="00D84E51" w:rsidRPr="003A7669" w:rsidRDefault="002879E0" w:rsidP="00585C3F">
      <w:pPr>
        <w:pStyle w:val="Nidungvnbn"/>
      </w:pPr>
      <w:r>
        <w:lastRenderedPageBreak/>
        <w:t>Đ</w:t>
      </w:r>
      <w:r w:rsidRPr="00A321B4">
        <w:t xml:space="preserve">ộ hỗ trợ kỳ vọng của tập mục </w:t>
      </w:r>
      <w:r w:rsidRPr="007A05AA">
        <w:rPr>
          <w:b/>
          <w:bCs/>
          <w:i/>
          <w:iCs/>
        </w:rPr>
        <w:t>x</w:t>
      </w:r>
      <w:r w:rsidRPr="00A321B4">
        <w:t xml:space="preserve"> </w:t>
      </w:r>
      <w:r>
        <w:t>t</w:t>
      </w:r>
      <w:r w:rsidR="00A321B4" w:rsidRPr="00A321B4">
        <w:t>rong một cơ sở dữ liệu không chắc chắ</w:t>
      </w:r>
      <w:r w:rsidR="00A321B4">
        <w:t>n</w:t>
      </w:r>
      <w:r w:rsidR="00D84E51" w:rsidRPr="003A7669">
        <w:t xml:space="preserve"> </w:t>
      </w:r>
      <w:r w:rsidR="00D84E51" w:rsidRPr="003A7669">
        <w:rPr>
          <w:b/>
          <w:bCs/>
          <w:i/>
          <w:iCs/>
        </w:rPr>
        <w:t>D</w:t>
      </w:r>
      <w:r w:rsidR="00D84E51" w:rsidRPr="003A7669">
        <w:t xml:space="preserve">, </w:t>
      </w:r>
      <w:r w:rsidR="00A321B4" w:rsidRPr="00A321B4">
        <w:t>là tổng xác suất xuất hiện của tập mục trong tất cả các giao dịch không chắc chắn</w:t>
      </w:r>
      <w:r w:rsidR="00585C3F">
        <w:t xml:space="preserve"> </w:t>
      </w:r>
      <w:r w:rsidR="00585C3F" w:rsidRPr="00585C3F">
        <w:t>trong cơ sở dữ liệu</w:t>
      </w:r>
      <w:r w:rsidR="00D84E51" w:rsidRPr="003A7669">
        <w:t>. Giả sử xác suất xuất hiện của các phần tử trong giao dịch không chắc chắn là độc lập theo từng đôi một, độ hỗ trợ kì vọng của tập mục biểu thị theo công thức sau:</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cơ sở dữ liệu không chắc chắn trong Bảng </w:t>
      </w:r>
      <w:r>
        <w:t>2</w:t>
      </w:r>
      <w:r w:rsidR="00F76034">
        <w:t>,</w:t>
      </w:r>
      <w:r w:rsidR="00D84E51" w:rsidRPr="003A7669">
        <w:t xml:space="preserve"> độ hỗ trợ kì vọng của tập mục {</w:t>
      </w:r>
      <w:r w:rsidR="00F76034">
        <w:t>1</w:t>
      </w:r>
      <w:r w:rsidR="00D84E51" w:rsidRPr="003A7669">
        <w:t xml:space="preserve">} là: </w:t>
      </w:r>
      <m:oMath>
        <m:r>
          <m:rPr>
            <m:sty m:val="p"/>
          </m:rPr>
          <w:rPr>
            <w:rFonts w:ascii="Cambria Math" w:hAnsi="Cambria Math"/>
          </w:rPr>
          <m:t>esp({1})=0.5+0.8=1.3</m:t>
        </m:r>
      </m:oMath>
      <w:r w:rsidR="00D84E51" w:rsidRPr="003A7669">
        <w:t>.</w:t>
      </w:r>
    </w:p>
    <w:p w14:paraId="6739F39A" w14:textId="4999E1B5" w:rsidR="000C6AD0" w:rsidRPr="003A7669" w:rsidRDefault="000C6AD0" w:rsidP="000C6AD0">
      <w:pPr>
        <w:pStyle w:val="Caption"/>
        <w:keepNext/>
      </w:pPr>
      <w:bookmarkStart w:id="18" w:name="_Ref161994887"/>
      <w:bookmarkStart w:id="19" w:name="_Toc161942806"/>
      <w:bookmarkStart w:id="20" w:name="_Toc162634650"/>
      <w:r w:rsidRPr="003A7669">
        <w:t xml:space="preserve">Bảng </w:t>
      </w:r>
      <w:r w:rsidR="00DF57BA">
        <w:fldChar w:fldCharType="begin"/>
      </w:r>
      <w:r w:rsidR="00DF57BA">
        <w:instrText xml:space="preserve"> SEQ Bảng \* ARABIC </w:instrText>
      </w:r>
      <w:r w:rsidR="00DF57BA">
        <w:fldChar w:fldCharType="separate"/>
      </w:r>
      <w:r w:rsidR="000A63B1">
        <w:rPr>
          <w:noProof/>
        </w:rPr>
        <w:t>2</w:t>
      </w:r>
      <w:r w:rsidR="00DF57BA">
        <w:fldChar w:fldCharType="end"/>
      </w:r>
      <w:bookmarkEnd w:id="18"/>
      <w:r w:rsidRPr="003A7669">
        <w:t xml:space="preserve"> Ví dụ cơ sở dữ liệu không chắc chắn</w:t>
      </w:r>
      <w:bookmarkEnd w:id="19"/>
      <w:bookmarkEnd w:id="20"/>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CA66F5">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Giao dịch</w:t>
            </w:r>
          </w:p>
        </w:tc>
      </w:tr>
      <w:tr w:rsidR="00606502" w:rsidRPr="003A7669" w14:paraId="3426ED75" w14:textId="77777777" w:rsidTr="00CA66F5">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CA66F5">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1075CB">
      <w:pPr>
        <w:pStyle w:val="Nidungvnbn"/>
        <w:spacing w:before="120"/>
      </w:pPr>
      <w:r w:rsidRPr="003A7669">
        <w:rPr>
          <w:b/>
          <w:bCs/>
        </w:rPr>
        <w:t xml:space="preserve">Định nghĩa </w:t>
      </w:r>
      <w:r w:rsidR="008E632A">
        <w:rPr>
          <w:b/>
          <w:bCs/>
        </w:rPr>
        <w:t>3</w:t>
      </w:r>
      <w:r w:rsidRPr="003A7669">
        <w:rPr>
          <w:b/>
          <w:bCs/>
        </w:rPr>
        <w:t xml:space="preserve">: </w:t>
      </w:r>
      <w:r w:rsidR="0076514F" w:rsidRPr="003A7669">
        <w:t>Vec</w:t>
      </w:r>
      <w:r w:rsidR="009B52A6">
        <w:t>-</w:t>
      </w:r>
      <w:r w:rsidR="0076514F" w:rsidRPr="003A7669">
        <w:t>tơ</w:t>
      </w:r>
      <w:r w:rsidRPr="003A7669">
        <w:t xml:space="preserve"> xác suất độ hỗ trợ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r w:rsidRPr="002879E0">
        <w:t>Trong một cơ sở dữ liệu không chắc chắn</w:t>
      </w:r>
      <w:r w:rsidR="00654A15" w:rsidRPr="003A7669">
        <w:t xml:space="preserve"> </w:t>
      </w:r>
      <w:r w:rsidR="00654A15" w:rsidRPr="003A7669">
        <w:rPr>
          <w:b/>
          <w:bCs/>
          <w:i/>
          <w:iCs/>
        </w:rPr>
        <w:t>D</w:t>
      </w:r>
      <w:r w:rsidR="00654A15" w:rsidRPr="003A7669">
        <w:t>,</w:t>
      </w:r>
      <w:r w:rsidR="00654A15">
        <w:t xml:space="preserve"> v</w:t>
      </w:r>
      <w:r w:rsidR="00654A15" w:rsidRPr="003A7669">
        <w:t>ec</w:t>
      </w:r>
      <w:r w:rsidR="00654A15">
        <w:t>-</w:t>
      </w:r>
      <w:r w:rsidR="00654A15" w:rsidRPr="003A7669">
        <w:t>tơ xác suất độ hỗ trợ</w:t>
      </w:r>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của một tập mục </w:t>
      </w:r>
      <w:r w:rsidR="008A20E9" w:rsidRPr="008A20E9">
        <w:t>biểu thị xác suất xuất hiện tương ứng với từng độ hỗ trợ (support) của tập mục trong mỗi cơ sở dữ liệu chắc chắn được chuyển từ cơ sở dữ liệu không chắc chắn.</w:t>
      </w:r>
    </w:p>
    <w:p w14:paraId="7989FCAF" w14:textId="0EA562DB" w:rsidR="00D84E51" w:rsidRPr="003A7669" w:rsidRDefault="00D84E51" w:rsidP="008A20E9">
      <w:pPr>
        <w:pStyle w:val="Nidungvnbn"/>
        <w:spacing w:before="120"/>
        <w:rPr>
          <w:rFonts w:eastAsiaTheme="minorEastAsia"/>
        </w:rPr>
      </w:pPr>
      <w:r w:rsidRPr="003A7669">
        <w:rPr>
          <w:rFonts w:eastAsiaTheme="minorEastAsia"/>
        </w:rPr>
        <w:t xml:space="preserve">Với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là số lượng giao dịch và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biến ngẫu nhiên rời rạc nhận giá trị từ 0 đến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nghĩa </w:t>
      </w:r>
      <w:r w:rsidR="00C34104">
        <w:rPr>
          <w:rFonts w:eastAsiaTheme="minorEastAsia"/>
          <w:b/>
          <w:bCs/>
        </w:rPr>
        <w:t>4</w:t>
      </w:r>
      <w:r w:rsidRPr="003A7669">
        <w:rPr>
          <w:rFonts w:eastAsiaTheme="minorEastAsia"/>
        </w:rPr>
        <w:t>: Trọng số</w:t>
      </w:r>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Cho bảng trọng số</w:t>
      </w:r>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trọng số của </w:t>
      </w:r>
      <w:r w:rsidR="00F46DBE">
        <w:rPr>
          <w:rFonts w:eastAsiaTheme="minorEastAsia"/>
        </w:rPr>
        <w:t xml:space="preserve">một </w:t>
      </w:r>
      <w:r w:rsidRPr="003A7669">
        <w:rPr>
          <w:rFonts w:eastAsiaTheme="minorEastAsia"/>
        </w:rPr>
        <w:t xml:space="preserve">tập mục </w:t>
      </w:r>
      <w:r w:rsidRPr="003A7669">
        <w:rPr>
          <w:rFonts w:eastAsiaTheme="minorEastAsia"/>
          <w:b/>
          <w:bCs/>
          <w:i/>
          <w:iCs/>
        </w:rPr>
        <w:t>x</w:t>
      </w:r>
      <w:r w:rsidRPr="003A7669">
        <w:rPr>
          <w:rFonts w:eastAsiaTheme="minorEastAsia"/>
        </w:rPr>
        <w:t xml:space="preserve"> là trung bình trọng số của các phần tử </w:t>
      </w:r>
      <w:r w:rsidR="00C17864">
        <w:rPr>
          <w:rFonts w:eastAsiaTheme="minorEastAsia"/>
          <w:i/>
          <w:iCs/>
        </w:rPr>
        <w:t>i</w:t>
      </w:r>
      <w:r w:rsidRPr="003A7669">
        <w:rPr>
          <w:rFonts w:eastAsiaTheme="minorEastAsia"/>
        </w:rPr>
        <w:t xml:space="preserve"> trong tập mục</w:t>
      </w:r>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r>
        <w:rPr>
          <w:rFonts w:eastAsiaTheme="minorEastAsia"/>
        </w:rPr>
        <w:lastRenderedPageBreak/>
        <w:t>Ví dụ, c</w:t>
      </w:r>
      <w:r w:rsidR="00280B8D">
        <w:rPr>
          <w:rFonts w:eastAsiaTheme="minorEastAsia"/>
        </w:rPr>
        <w:t>ho cơ sở dữ liệu không chắc chắn Bảng 2 và bảng trọng số trong Bảng 1</w:t>
      </w:r>
      <w:r w:rsidR="00D84E51" w:rsidRPr="003A7669">
        <w:rPr>
          <w:rFonts w:eastAsiaTheme="minorEastAsia"/>
        </w:rPr>
        <w:t>, trọng số của tập mục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sẽ được tính như sau: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nghĩa </w:t>
      </w:r>
      <w:r w:rsidR="00A215B8">
        <w:rPr>
          <w:rFonts w:eastAsiaTheme="minorEastAsia"/>
          <w:b/>
          <w:bCs/>
        </w:rPr>
        <w:t>5</w:t>
      </w:r>
      <w:r w:rsidRPr="003A7669">
        <w:rPr>
          <w:rFonts w:eastAsiaTheme="minorEastAsia"/>
        </w:rPr>
        <w:t xml:space="preserve">: Độ hỗ trợ xác suất có trọng số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r w:rsidR="00770B8C">
        <w:rPr>
          <w:rFonts w:eastAsiaTheme="minorEastAsia"/>
        </w:rPr>
        <w:t xml:space="preserve">một </w:t>
      </w:r>
      <w:r w:rsidR="002B325C">
        <w:rPr>
          <w:rFonts w:eastAsiaTheme="minorEastAsia"/>
        </w:rPr>
        <w:t>v</w:t>
      </w:r>
      <w:r w:rsidR="0076514F" w:rsidRPr="003A7669">
        <w:rPr>
          <w:rFonts w:eastAsiaTheme="minorEastAsia"/>
        </w:rPr>
        <w:t>ectơ</w:t>
      </w:r>
      <w:r w:rsidRPr="003A7669">
        <w:rPr>
          <w:rFonts w:eastAsiaTheme="minorEastAsia"/>
        </w:rPr>
        <w:t xml:space="preserve"> xác suất độ hỗ trợ của một tập mục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là số lượng giao dịch</w:t>
      </w:r>
      <w:r w:rsidR="00BE1096">
        <w:rPr>
          <w:rFonts w:eastAsiaTheme="minorEastAsia"/>
        </w:rPr>
        <w:t xml:space="preserve"> trong cơ sở dữ liệu không chắc chắn</w:t>
      </w:r>
      <w:r w:rsidRPr="003A7669">
        <w:rPr>
          <w:rFonts w:eastAsiaTheme="minorEastAsia"/>
        </w:rPr>
        <w:t xml:space="preserve">), độ tin cậy tối thiểu </w:t>
      </w:r>
      <m:oMath>
        <m:r>
          <m:rPr>
            <m:sty m:val="p"/>
          </m:rPr>
          <w:rPr>
            <w:rFonts w:ascii="Cambria Math" w:eastAsiaTheme="minorEastAsia" w:hAnsi="Cambria Math"/>
          </w:rPr>
          <m:t>τ</m:t>
        </m:r>
      </m:oMath>
      <w:r w:rsidRPr="003A7669">
        <w:rPr>
          <w:rFonts w:eastAsiaTheme="minorEastAsia"/>
        </w:rPr>
        <w:t xml:space="preserve">, độ hỗ trợ xác suất có trọng số của tập mục </w:t>
      </w:r>
      <w:r w:rsidRPr="003A7669">
        <w:rPr>
          <w:rFonts w:eastAsiaTheme="minorEastAsia"/>
          <w:b/>
          <w:bCs/>
          <w:i/>
          <w:iCs/>
        </w:rPr>
        <w:t>x</w:t>
      </w:r>
      <w:r w:rsidRPr="003A7669">
        <w:rPr>
          <w:rFonts w:eastAsiaTheme="minorEastAsia"/>
        </w:rPr>
        <w:t xml:space="preserve"> là giá trị </w:t>
      </w:r>
      <w:r w:rsidR="00C053BE">
        <w:rPr>
          <w:rFonts w:eastAsiaTheme="minorEastAsia"/>
        </w:rPr>
        <w:t>lớn nhất</w:t>
      </w:r>
      <w:r w:rsidRPr="003A7669">
        <w:rPr>
          <w:rFonts w:eastAsiaTheme="minorEastAsia"/>
        </w:rPr>
        <w:t xml:space="preserve"> của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lớn hơn độ tin cậy tối thiểu, biểu thị theo công thức sau:</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nghĩa </w:t>
      </w:r>
      <w:r w:rsidR="00EF7C2E">
        <w:rPr>
          <w:b/>
          <w:bCs/>
        </w:rPr>
        <w:t>6</w:t>
      </w:r>
      <w:r w:rsidRPr="003A7669">
        <w:t xml:space="preserve">: Tập mục phổ biến theo xác suất có trọng số (weighed probabilistic frequent itemset) </w:t>
      </w:r>
    </w:p>
    <w:p w14:paraId="4FFC6C54" w14:textId="506831F5" w:rsidR="00D84E51" w:rsidRPr="003A7669" w:rsidRDefault="007E1538" w:rsidP="00581D49">
      <w:pPr>
        <w:pStyle w:val="Nidungvnbn"/>
        <w:rPr>
          <w:rFonts w:eastAsiaTheme="minorEastAsia"/>
        </w:rPr>
      </w:pPr>
      <w:r>
        <w:t xml:space="preserve">Trong </w:t>
      </w:r>
      <w:r w:rsidR="00D84E51" w:rsidRPr="003A7669">
        <w:t>một cơ sở dữ liệu không chắc chắn</w:t>
      </w:r>
      <w:r>
        <w:t xml:space="preserve"> </w:t>
      </w:r>
      <w:r w:rsidRPr="003A7669">
        <w:rPr>
          <w:b/>
          <w:bCs/>
          <w:i/>
          <w:iCs/>
        </w:rPr>
        <w:t>D</w:t>
      </w:r>
      <w:r w:rsidR="00D84E51" w:rsidRPr="003A7669">
        <w:rPr>
          <w:rFonts w:eastAsiaTheme="minorEastAsia"/>
        </w:rPr>
        <w:t xml:space="preserve">, </w:t>
      </w:r>
      <w:r w:rsidR="00D84E51" w:rsidRPr="003A7669">
        <w:t xml:space="preserve">độ hỗ trợ tối thiểu </w:t>
      </w:r>
      <m:oMath>
        <m:r>
          <m:rPr>
            <m:sty m:val="p"/>
          </m:rPr>
          <w:rPr>
            <w:rFonts w:ascii="Cambria Math" w:hAnsi="Cambria Math"/>
          </w:rPr>
          <m:t>λ</m:t>
        </m:r>
      </m:oMath>
      <w:r w:rsidR="00D84E51" w:rsidRPr="003A7669">
        <w:t xml:space="preserve">, độ tin cậy tối thiểu </w:t>
      </w:r>
      <m:oMath>
        <m:r>
          <m:rPr>
            <m:sty m:val="p"/>
          </m:rPr>
          <w:rPr>
            <w:rFonts w:ascii="Cambria Math" w:eastAsiaTheme="minorEastAsia" w:hAnsi="Cambria Math"/>
          </w:rPr>
          <m:t>τ</m:t>
        </m:r>
      </m:oMath>
      <w:r w:rsidR="00D84E51" w:rsidRPr="003A7669">
        <w:t xml:space="preserve">, một tập mục </w:t>
      </w:r>
      <w:r w:rsidR="00D84E51" w:rsidRPr="003A7669">
        <w:rPr>
          <w:b/>
          <w:bCs/>
          <w:i/>
          <w:iCs/>
        </w:rPr>
        <w:t>x</w:t>
      </w:r>
      <w:r w:rsidR="00D84E51" w:rsidRPr="003A7669">
        <w:t xml:space="preserve"> </w:t>
      </w:r>
      <w:r w:rsidR="001874E3">
        <w:t xml:space="preserve">được xem </w:t>
      </w:r>
      <w:r w:rsidR="00D84E51" w:rsidRPr="003A7669">
        <w:t xml:space="preserve">là tập mục phổ biến theo xác suất có trọng số nếu độ hỗ trợ xác suất có trọng số của tập mục </w:t>
      </w:r>
      <w:r w:rsidR="00D84E51" w:rsidRPr="003A7669">
        <w:rPr>
          <w:b/>
          <w:bCs/>
          <w:i/>
          <w:iCs/>
        </w:rPr>
        <w:t>x</w:t>
      </w:r>
      <w:r w:rsidR="00D84E51" w:rsidRPr="003A7669">
        <w:t xml:space="preserve"> </w:t>
      </w:r>
      <w:r w:rsidR="00CC79EA">
        <w:t>lớn hơn hoặc bằng</w:t>
      </w:r>
      <w:r w:rsidR="00D84E51" w:rsidRPr="003A7669">
        <w:t xml:space="preserve"> độ hỗ trợ tối thiểu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nghĩa </w:t>
      </w:r>
      <w:r w:rsidR="00EF7C2E">
        <w:rPr>
          <w:b/>
          <w:bCs/>
        </w:rPr>
        <w:t>7</w:t>
      </w:r>
      <w:r w:rsidRPr="003A7669">
        <w:t>:</w:t>
      </w:r>
      <w:r w:rsidR="003D2C6D" w:rsidRPr="003A7669">
        <w:rPr>
          <w:color w:val="FFFFFF" w:themeColor="background1"/>
        </w:rPr>
        <w:t xml:space="preserve"> </w:t>
      </w:r>
      <w:r w:rsidRPr="003A7669">
        <w:t>Tập mục phổ biến tối đa theo xác suất có trọng số (weighted probabilistic maximal frequent itemset)</w:t>
      </w:r>
      <w:r w:rsidR="00E46C96" w:rsidRPr="003A7669">
        <w:rPr>
          <w:color w:val="FFFFFF" w:themeColor="background1"/>
        </w:rPr>
        <w:t>”</w:t>
      </w:r>
    </w:p>
    <w:p w14:paraId="7882F51B" w14:textId="55DFAAD7" w:rsidR="00D84E51" w:rsidRDefault="000427C2" w:rsidP="00581D49">
      <w:pPr>
        <w:pStyle w:val="Nidungvnbn"/>
        <w:rPr>
          <w:rFonts w:asciiTheme="majorBidi" w:hAnsiTheme="majorBidi" w:cstheme="majorBidi"/>
        </w:rPr>
      </w:pPr>
      <w:r>
        <w:t xml:space="preserve">Trong </w:t>
      </w:r>
      <w:r w:rsidRPr="003A7669">
        <w:t>một cơ sở dữ liệu không chắc chắn</w:t>
      </w:r>
      <w:r>
        <w:t xml:space="preserve"> </w:t>
      </w:r>
      <w:r w:rsidRPr="003A7669">
        <w:rPr>
          <w:b/>
          <w:bCs/>
          <w:i/>
          <w:iCs/>
        </w:rPr>
        <w:t>D</w:t>
      </w:r>
      <w:r w:rsidRPr="003A7669">
        <w:rPr>
          <w:rFonts w:eastAsiaTheme="minorEastAsia"/>
        </w:rPr>
        <w:t xml:space="preserve">, </w:t>
      </w:r>
      <w:r w:rsidRPr="003A7669">
        <w:t xml:space="preserve">độ hỗ trợ tối thiểu </w:t>
      </w:r>
      <m:oMath>
        <m:r>
          <m:rPr>
            <m:sty m:val="p"/>
          </m:rPr>
          <w:rPr>
            <w:rFonts w:ascii="Cambria Math" w:hAnsi="Cambria Math"/>
          </w:rPr>
          <m:t>λ</m:t>
        </m:r>
      </m:oMath>
      <w:r w:rsidRPr="003A7669">
        <w:t xml:space="preserve">, độ tin cậy tối thiểu </w:t>
      </w:r>
      <m:oMath>
        <m:r>
          <m:rPr>
            <m:sty m:val="p"/>
          </m:rPr>
          <w:rPr>
            <w:rFonts w:ascii="Cambria Math" w:eastAsiaTheme="minorEastAsia" w:hAnsi="Cambria Math"/>
          </w:rPr>
          <m:t>τ</m:t>
        </m:r>
      </m:oMath>
      <w:r w:rsidR="00D84E51" w:rsidRPr="003A7669">
        <w:rPr>
          <w:rFonts w:asciiTheme="majorBidi" w:hAnsiTheme="majorBidi" w:cstheme="majorBidi"/>
        </w:rPr>
        <w:t xml:space="preserve">, một tập mục </w:t>
      </w:r>
      <w:r w:rsidR="00D84E51" w:rsidRPr="003A7669">
        <w:rPr>
          <w:b/>
          <w:bCs/>
          <w:i/>
          <w:iCs/>
        </w:rPr>
        <w:t>x</w:t>
      </w:r>
      <w:r w:rsidR="00D84E51" w:rsidRPr="003A7669">
        <w:rPr>
          <w:rFonts w:asciiTheme="majorBidi" w:hAnsiTheme="majorBidi" w:cstheme="majorBidi"/>
        </w:rPr>
        <w:t xml:space="preserve"> là </w:t>
      </w:r>
      <w:r w:rsidR="00D84E51" w:rsidRPr="003A7669">
        <w:t>tập mục phổ biến tối đa theo xác suất có trọng số</w:t>
      </w:r>
      <w:r w:rsidR="00D84E51" w:rsidRPr="003A7669">
        <w:rPr>
          <w:rFonts w:asciiTheme="majorBidi" w:hAnsiTheme="majorBidi" w:cstheme="majorBidi"/>
        </w:rPr>
        <w:t xml:space="preserve"> nếu nó </w:t>
      </w:r>
      <w:r w:rsidR="00F53672">
        <w:rPr>
          <w:rFonts w:asciiTheme="majorBidi" w:hAnsiTheme="majorBidi" w:cstheme="majorBidi"/>
        </w:rPr>
        <w:t xml:space="preserve">thỏa mãn hai điều kiện: thứ nhất nó phải </w:t>
      </w:r>
      <w:r w:rsidR="00D84E51" w:rsidRPr="003A7669">
        <w:rPr>
          <w:rFonts w:asciiTheme="majorBidi" w:hAnsiTheme="majorBidi" w:cstheme="majorBidi"/>
        </w:rPr>
        <w:t xml:space="preserve">là </w:t>
      </w:r>
      <w:r w:rsidR="00D84E51" w:rsidRPr="003A7669">
        <w:t>tập mục phổ biến theo xác suất có trọng số</w:t>
      </w:r>
      <w:r w:rsidR="00C62A26">
        <w:rPr>
          <w:rFonts w:asciiTheme="majorBidi" w:hAnsiTheme="majorBidi" w:cstheme="majorBidi"/>
        </w:rPr>
        <w:t>, thứ hai nó</w:t>
      </w:r>
      <w:r w:rsidR="00D84E51" w:rsidRPr="003A7669">
        <w:rPr>
          <w:rFonts w:asciiTheme="majorBidi" w:hAnsiTheme="majorBidi" w:cstheme="majorBidi"/>
        </w:rPr>
        <w:t xml:space="preserve"> không bị </w:t>
      </w:r>
      <w:r>
        <w:rPr>
          <w:rFonts w:asciiTheme="majorBidi" w:hAnsiTheme="majorBidi" w:cstheme="majorBidi"/>
        </w:rPr>
        <w:t>bao</w:t>
      </w:r>
      <w:r w:rsidR="00D84E51" w:rsidRPr="003A7669">
        <w:rPr>
          <w:rFonts w:asciiTheme="majorBidi" w:hAnsiTheme="majorBidi" w:cstheme="majorBidi"/>
        </w:rPr>
        <w:t xml:space="preserve"> bởi một </w:t>
      </w:r>
      <w:r w:rsidR="00D84E51" w:rsidRPr="003A7669">
        <w:t>tập mục phổ biến theo xác suất có trọng số</w:t>
      </w:r>
      <w:r w:rsidR="00D84E51" w:rsidRPr="003A7669">
        <w:rPr>
          <w:rFonts w:asciiTheme="majorBidi" w:hAnsiTheme="majorBidi" w:cstheme="majorBidi"/>
        </w:rPr>
        <w:t xml:space="preserve"> khác, biểu thi:</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1" w:name="_Toc161475315"/>
      <w:bookmarkStart w:id="22" w:name="_Toc162634663"/>
      <w:r w:rsidRPr="003A7669">
        <w:t>Phát biểu vấn đề</w:t>
      </w:r>
      <w:bookmarkEnd w:id="21"/>
      <w:bookmarkEnd w:id="22"/>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3" w:name="_Toc161475316"/>
      <w:r w:rsidRPr="007A2A1D">
        <w:rPr>
          <w:highlight w:val="lightGray"/>
          <w:lang w:val="vi-VN"/>
        </w:rPr>
        <w:br w:type="page"/>
      </w:r>
    </w:p>
    <w:p w14:paraId="54C61A37" w14:textId="308904D7" w:rsidR="00D84E51" w:rsidRPr="003A7669" w:rsidRDefault="00D84E51" w:rsidP="00D84E51">
      <w:pPr>
        <w:pStyle w:val="Heading1"/>
      </w:pPr>
      <w:bookmarkStart w:id="24" w:name="_Toc162634664"/>
      <w:r w:rsidRPr="003A7669">
        <w:lastRenderedPageBreak/>
        <w:t>P</w:t>
      </w:r>
      <w:bookmarkEnd w:id="23"/>
      <w:r w:rsidR="00581D49" w:rsidRPr="003A7669">
        <w:rPr>
          <w:lang w:val="en-US"/>
        </w:rPr>
        <w:t>HƯƠNG PHÁP</w:t>
      </w:r>
      <w:bookmarkEnd w:id="24"/>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r w:rsidRPr="007A2BF8">
        <w:t>Tiền xử l</w:t>
      </w:r>
      <w:r>
        <w:rPr>
          <w:rtl/>
          <w:lang w:val="en-US"/>
        </w:rPr>
        <w:t>‎</w:t>
      </w:r>
      <w:r w:rsidRPr="007A2BF8">
        <w:t>í</w:t>
      </w:r>
      <w:r w:rsidR="002B4630">
        <w:rPr>
          <w:lang w:val="en-US"/>
        </w:rPr>
        <w:t>:</w:t>
      </w:r>
    </w:p>
    <w:p w14:paraId="43A9453B" w14:textId="48312D5B" w:rsidR="002B4630" w:rsidRPr="002B4630" w:rsidRDefault="007F3E88" w:rsidP="007F3E88">
      <w:pPr>
        <w:pStyle w:val="Heading3"/>
      </w:pPr>
      <w:r>
        <w:t>Vec-tơ tổng xác suất độ hỗ trợ</w:t>
      </w:r>
    </w:p>
    <w:p w14:paraId="23269E13" w14:textId="58A5C049" w:rsidR="005819CD" w:rsidRPr="00BE4EEE" w:rsidRDefault="006E5090" w:rsidP="005819CD">
      <w:pPr>
        <w:pStyle w:val="Nidungvnbn"/>
        <w:rPr>
          <w:rFonts w:eastAsiaTheme="minorEastAsia"/>
          <w:i/>
          <w:lang w:val="vi-VN"/>
        </w:rPr>
      </w:pPr>
      <w:r>
        <w:rPr>
          <w:rFonts w:eastAsiaTheme="minorEastAsia"/>
        </w:rPr>
        <w:t xml:space="preserve">Kết quả của phép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r w:rsidRPr="006E5090">
        <w:rPr>
          <w:rFonts w:eastAsiaTheme="minorEastAsia"/>
        </w:rPr>
        <w:t>là</w:t>
      </w:r>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5819CD" w:rsidRPr="003A7669">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41720D">
            <w:pPr>
              <w:rPr>
                <w:b/>
                <w:bCs/>
              </w:rPr>
            </w:pPr>
            <w:r>
              <w:rPr>
                <w:b/>
                <w:bCs/>
              </w:rPr>
              <w:t>Thuật toán</w:t>
            </w:r>
            <w:r w:rsidRPr="003A7669">
              <w:rPr>
                <w:b/>
                <w:bCs/>
              </w:rPr>
              <w:t xml:space="preserve"> 1 </w:t>
            </w:r>
            <w:r w:rsidR="00EF4C17">
              <w:t>CaculateProbabilisticSupportVecto</w:t>
            </w:r>
          </w:p>
        </w:tc>
      </w:tr>
      <w:tr w:rsidR="00E40BD5" w:rsidRPr="003A7669" w14:paraId="5C2DF2A5" w14:textId="77777777" w:rsidTr="006A0E3A">
        <w:tc>
          <w:tcPr>
            <w:tcW w:w="8781" w:type="dxa"/>
            <w:gridSpan w:val="2"/>
          </w:tcPr>
          <w:p w14:paraId="1B3F084B" w14:textId="5FA3069B" w:rsidR="00E40BD5" w:rsidRPr="003A7669" w:rsidRDefault="00E40BD5" w:rsidP="0041720D">
            <w:r w:rsidRPr="003A7669">
              <w:rPr>
                <w:b/>
                <w:bCs/>
              </w:rPr>
              <w:t>Đầu vào</w:t>
            </w:r>
            <w:r w:rsidRPr="003A7669">
              <w:t>:</w:t>
            </w:r>
            <w:r w:rsidRPr="003A7669">
              <w:rPr>
                <w:rFonts w:eastAsiaTheme="minorEastAsia"/>
              </w:rPr>
              <w:t xml:space="preserve"> cơ sở dữ liệu không chắc chắn</w:t>
            </w:r>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r w:rsidR="00AA1D47">
              <w:rPr>
                <w:rFonts w:eastAsiaTheme="minorEastAsia"/>
              </w:rPr>
              <w:t xml:space="preserve">tập mục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41720D">
            <w:r w:rsidRPr="003A7669">
              <w:rPr>
                <w:b/>
                <w:bCs/>
              </w:rPr>
              <w:t>Đầu ra</w:t>
            </w:r>
            <w:r w:rsidRPr="003A7669">
              <w:t xml:space="preserve">: </w:t>
            </w:r>
            <w:r w:rsidR="00FA27AE">
              <w:t xml:space="preserve">vec-tơ tổng xác suất độ hỗ trợ của tập mục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41720D">
            <w:r w:rsidRPr="003A7669">
              <w:t>1</w:t>
            </w:r>
          </w:p>
        </w:tc>
        <w:tc>
          <w:tcPr>
            <w:tcW w:w="7843" w:type="dxa"/>
          </w:tcPr>
          <w:p w14:paraId="722C2E7E" w14:textId="20C985F9" w:rsidR="00E40BD5" w:rsidRDefault="001C55CE" w:rsidP="0041720D">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41720D">
            <w:r>
              <w:t>2</w:t>
            </w:r>
          </w:p>
        </w:tc>
        <w:tc>
          <w:tcPr>
            <w:tcW w:w="7843" w:type="dxa"/>
          </w:tcPr>
          <w:p w14:paraId="0043C30E" w14:textId="0F94E852" w:rsidR="00E40BD5" w:rsidRPr="00916CC5" w:rsidRDefault="00740515" w:rsidP="0041720D">
            <w:r w:rsidRPr="00740515">
              <w:t>Chia</w:t>
            </w:r>
            <w:r>
              <w:rPr>
                <w:i/>
                <w:iCs/>
              </w:rPr>
              <w:t xml:space="preserve"> </w:t>
            </w:r>
            <w:r w:rsidRPr="003A7669">
              <w:rPr>
                <w:rFonts w:eastAsiaTheme="minorEastAsia"/>
                <w:b/>
                <w:bCs/>
                <w:i/>
                <w:iCs/>
              </w:rPr>
              <w:t>D</w:t>
            </w:r>
            <w:r>
              <w:rPr>
                <w:rFonts w:eastAsiaTheme="minorEastAsia"/>
                <w:b/>
                <w:bCs/>
                <w:i/>
                <w:iCs/>
              </w:rPr>
              <w:t xml:space="preserve"> </w:t>
            </w:r>
            <w:r w:rsidRPr="00740515">
              <w:rPr>
                <w:rFonts w:eastAsiaTheme="minorEastAsia"/>
              </w:rPr>
              <w:t>thành</w:t>
            </w:r>
            <w:r>
              <w:rPr>
                <w:rFonts w:eastAsiaTheme="minorEastAsia"/>
              </w:rPr>
              <w:t xml:space="preserve"> hai phần bằng nhau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41720D">
            <w:pPr>
              <w:rPr>
                <w:lang w:val="nl-NL"/>
              </w:rPr>
            </w:pPr>
            <w:r>
              <w:rPr>
                <w:lang w:val="nl-NL"/>
              </w:rPr>
              <w:t>3</w:t>
            </w:r>
          </w:p>
        </w:tc>
        <w:tc>
          <w:tcPr>
            <w:tcW w:w="7843" w:type="dxa"/>
          </w:tcPr>
          <w:p w14:paraId="1BB3746F" w14:textId="29B3EFC3" w:rsidR="00E40BD5" w:rsidRPr="00733238" w:rsidRDefault="00000000" w:rsidP="0041720D">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r w:rsidR="00740515">
              <w:t>CaculateProbabilisticSupportVecto(</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41720D">
            <w:pPr>
              <w:rPr>
                <w:lang w:val="nl-NL"/>
              </w:rPr>
            </w:pPr>
            <w:r>
              <w:rPr>
                <w:lang w:val="nl-NL"/>
              </w:rPr>
              <w:lastRenderedPageBreak/>
              <w:t>4</w:t>
            </w:r>
          </w:p>
        </w:tc>
        <w:tc>
          <w:tcPr>
            <w:tcW w:w="7843" w:type="dxa"/>
          </w:tcPr>
          <w:p w14:paraId="5D7C4B54" w14:textId="33F10309" w:rsidR="00E40BD5" w:rsidRPr="00733238" w:rsidRDefault="00000000" w:rsidP="0041720D">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r w:rsidR="00740515">
              <w:t>CaculateProbabilisticSupportVecto(</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B74D0E" w14:paraId="0A68D95D" w14:textId="77777777" w:rsidTr="006A0E3A">
        <w:tc>
          <w:tcPr>
            <w:tcW w:w="938" w:type="dxa"/>
          </w:tcPr>
          <w:p w14:paraId="2707C08A" w14:textId="5FAD8889" w:rsidR="00740515" w:rsidRDefault="00740515" w:rsidP="0041720D">
            <w:pPr>
              <w:rPr>
                <w:lang w:val="nl-NL"/>
              </w:rPr>
            </w:pPr>
            <w:r>
              <w:rPr>
                <w:lang w:val="nl-NL"/>
              </w:rPr>
              <w:t>5</w:t>
            </w:r>
          </w:p>
        </w:tc>
        <w:tc>
          <w:tcPr>
            <w:tcW w:w="7843" w:type="dxa"/>
          </w:tcPr>
          <w:p w14:paraId="6F722E58" w14:textId="4C44DFB6" w:rsidR="00740515" w:rsidRPr="00740515" w:rsidRDefault="00740515" w:rsidP="0041720D">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41720D">
            <w:pPr>
              <w:rPr>
                <w:lang w:val="nl-NL"/>
              </w:rPr>
            </w:pPr>
            <w:r>
              <w:rPr>
                <w:lang w:val="nl-NL"/>
              </w:rPr>
              <w:t>6</w:t>
            </w:r>
          </w:p>
        </w:tc>
        <w:tc>
          <w:tcPr>
            <w:tcW w:w="7843" w:type="dxa"/>
          </w:tcPr>
          <w:p w14:paraId="62A9D043" w14:textId="3CE6791D" w:rsidR="00740515" w:rsidRPr="00740515" w:rsidRDefault="00831B07" w:rsidP="0041720D">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phương pháp này thì việc tính vec-tơ tổng xác suất độ hỗ trợ có độ phức tạp về thời gian là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cải thiện độ phức tạp về thời gian bằng cách áp dụng phương pháp Fast Fourier Transform trong quá trình tích chập. </w:t>
      </w:r>
      <w:r w:rsidRPr="006A0E3A">
        <w:t xml:space="preserve">Điều này giúp giảm độ phức tạp về thời gian từ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suất độ hỗ trợ của từng tập mục.</w:t>
      </w:r>
    </w:p>
    <w:p w14:paraId="1BF29C57" w14:textId="77777777" w:rsidR="00CB6E3B" w:rsidRPr="0077660B" w:rsidRDefault="00CB6E3B" w:rsidP="00CB6E3B">
      <w:pPr>
        <w:pStyle w:val="Heading3"/>
        <w:rPr>
          <w:rFonts w:eastAsiaTheme="minorEastAsia"/>
        </w:rPr>
      </w:pPr>
      <w:r w:rsidRPr="0077660B">
        <w:rPr>
          <w:rFonts w:eastAsiaTheme="minorEastAsia"/>
        </w:rPr>
        <w:t>Lưu trữ giao dịch không chắc chắn</w:t>
      </w:r>
    </w:p>
    <w:p w14:paraId="54EF90A8" w14:textId="08B2B1CA" w:rsidR="00CB6E3B" w:rsidRPr="0077660B" w:rsidRDefault="00F213EA" w:rsidP="005C2F6D">
      <w:pPr>
        <w:pStyle w:val="Nidungvnbn"/>
      </w:pPr>
      <w:r w:rsidRPr="0077660B">
        <w:t>Tôi sử dụng cấu trúc dữ liệu</w:t>
      </w:r>
      <w:r w:rsidR="00CB6E3B" w:rsidRPr="0077660B">
        <w:t xml:space="preserve"> </w:t>
      </w:r>
      <w:r w:rsidR="009134B7" w:rsidRPr="0077660B">
        <w:t>m</w:t>
      </w:r>
      <w:r w:rsidR="00CB6E3B" w:rsidRPr="0077660B">
        <w:t xml:space="preserve">ap để lưu trữ </w:t>
      </w:r>
      <w:r w:rsidR="00F028DD" w:rsidRPr="0077660B">
        <w:t xml:space="preserve">các </w:t>
      </w:r>
      <w:r w:rsidR="00CB6E3B" w:rsidRPr="0077660B">
        <w:t>phần tử và xác suất của phần tử theo hạng key-value</w:t>
      </w:r>
      <w:r w:rsidR="00360FBB" w:rsidRPr="0077660B">
        <w:t xml:space="preserve"> trong giao dịch không chắc chắn</w:t>
      </w:r>
      <w:r w:rsidR="00CB6E3B" w:rsidRPr="0077660B">
        <w:t xml:space="preserve">. </w:t>
      </w:r>
      <w:r w:rsidR="002063B3" w:rsidRPr="0077660B">
        <w:t>Với v</w:t>
      </w:r>
      <w:r w:rsidR="00CB6E3B" w:rsidRPr="0077660B">
        <w:t xml:space="preserve">iệc sử dụng </w:t>
      </w:r>
      <w:r w:rsidR="00CC11C7" w:rsidRPr="0077660B">
        <w:t>m</w:t>
      </w:r>
      <w:r w:rsidR="00CB6E3B" w:rsidRPr="0077660B">
        <w:t xml:space="preserve">ap sẽ </w:t>
      </w:r>
      <w:r w:rsidR="00386731" w:rsidRPr="0077660B">
        <w:t>cải thiện hiệu suất</w:t>
      </w:r>
      <w:r w:rsidR="00CB6E3B" w:rsidRPr="0077660B">
        <w:t xml:space="preserve"> khi tính xác suất của tập mục trong giao dịch không chắc chắn khi so sánh với khi lưu trữ bằng list từ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với </w:t>
      </w:r>
      <w:r w:rsidR="00B1098A" w:rsidRPr="0077660B">
        <w:rPr>
          <w:rFonts w:eastAsiaTheme="minorEastAsia"/>
          <w:i/>
          <w:iCs/>
        </w:rPr>
        <w:t>n</w:t>
      </w:r>
      <w:r w:rsidR="00CB6E3B" w:rsidRPr="0077660B">
        <w:rPr>
          <w:rFonts w:eastAsiaTheme="minorEastAsia"/>
        </w:rPr>
        <w:t xml:space="preserve"> số lượng phần tử trong tập mục</w:t>
      </w:r>
      <w:r w:rsidR="007C7CCD" w:rsidRPr="0077660B">
        <w:rPr>
          <w:rFonts w:eastAsiaTheme="minorEastAsia"/>
        </w:rPr>
        <w:t xml:space="preserve"> và </w:t>
      </w:r>
      <w:r w:rsidR="007C7CCD" w:rsidRPr="0077660B">
        <w:rPr>
          <w:rFonts w:eastAsiaTheme="minorEastAsia"/>
          <w:i/>
        </w:rPr>
        <w:t>m</w:t>
      </w:r>
      <w:r w:rsidR="007C7CCD" w:rsidRPr="0077660B">
        <w:rPr>
          <w:rFonts w:eastAsiaTheme="minorEastAsia"/>
        </w:rPr>
        <w:t xml:space="preserve"> là số lượng giao dịch</w:t>
      </w:r>
      <w:r w:rsidR="00CB6E3B" w:rsidRPr="0077660B">
        <w:t>.</w:t>
      </w:r>
    </w:p>
    <w:p w14:paraId="74035F49" w14:textId="489D569C" w:rsidR="00521AD0" w:rsidRDefault="005819CD" w:rsidP="00521AD0">
      <w:pPr>
        <w:pStyle w:val="Heading2"/>
        <w:rPr>
          <w:lang w:val="en-US"/>
        </w:rPr>
      </w:pPr>
      <w:r>
        <w:rPr>
          <w:lang w:val="en-US"/>
        </w:rPr>
        <w:t xml:space="preserve">Phương pháp </w:t>
      </w:r>
      <w:r w:rsidR="00DE30CB">
        <w:rPr>
          <w:lang w:val="en-US"/>
        </w:rPr>
        <w:t>wPMFI-Apriori</w:t>
      </w:r>
    </w:p>
    <w:p w14:paraId="68A299C7" w14:textId="435372F3" w:rsidR="00526441" w:rsidRPr="00526441" w:rsidRDefault="004C78F1" w:rsidP="00526441">
      <w:pPr>
        <w:pStyle w:val="Heading3"/>
      </w:pPr>
      <w:r>
        <w:t>Mô tả thuật toán và chứng minh</w:t>
      </w:r>
    </w:p>
    <w:p w14:paraId="6D8AEE87" w14:textId="139B0CB0" w:rsidR="000F5311" w:rsidRDefault="0077660B" w:rsidP="000F5311">
      <w:pPr>
        <w:pStyle w:val="Nidungvnbn"/>
      </w:pPr>
      <w:r w:rsidRPr="00FE3ADF">
        <w:rPr>
          <w:b/>
          <w:bCs/>
        </w:rPr>
        <w:t>Định lí 1</w:t>
      </w:r>
      <w:r>
        <w:t xml:space="preserve">: </w:t>
      </w:r>
      <w:r w:rsidR="00DD592C">
        <w:t xml:space="preserve">Nếu một tập mục </w:t>
      </w:r>
      <w:r w:rsidR="00DD592C" w:rsidRPr="00DD592C">
        <w:rPr>
          <w:b/>
          <w:bCs/>
          <w:i/>
          <w:iCs/>
        </w:rPr>
        <w:t>x</w:t>
      </w:r>
      <w:r w:rsidR="00DD592C">
        <w:t xml:space="preserve"> là tập mục phổ biến xác suất có trọng số thì có </w:t>
      </w:r>
      <w:r w:rsidR="007209F4">
        <w:t>í</w:t>
      </w:r>
      <w:r w:rsidR="00DD592C">
        <w:t xml:space="preserve">t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r w:rsidR="00DD592C">
        <w:rPr>
          <w:rFonts w:eastAsiaTheme="minorEastAsia"/>
        </w:rPr>
        <w:t>là</w:t>
      </w:r>
      <w:r w:rsidR="00DD592C">
        <w:rPr>
          <w:rFonts w:eastAsiaTheme="minorEastAsia"/>
          <w:b/>
          <w:bCs/>
        </w:rPr>
        <w:t xml:space="preserve"> </w:t>
      </w:r>
      <w:r w:rsidR="00DD592C">
        <w:t>tập mục phổ biến xác suất có trọng số.</w:t>
      </w:r>
    </w:p>
    <w:p w14:paraId="36CD1C9D" w14:textId="2E615AD4" w:rsidR="007B2E4C" w:rsidRDefault="007B2E4C" w:rsidP="00B4645D">
      <w:pPr>
        <w:pStyle w:val="Nidungvnbn"/>
        <w:ind w:left="90"/>
        <w:rPr>
          <w:rFonts w:eastAsiaTheme="minorEastAsia"/>
        </w:rPr>
      </w:pPr>
      <w:r>
        <w:t xml:space="preserve">Chứng minh: </w:t>
      </w:r>
      <w:r w:rsidR="00B60DA9">
        <w:t xml:space="preserve">cho tập mục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xml:space="preserve">) và bảng trọng số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r w:rsidR="00040010">
        <w:rPr>
          <w:rFonts w:eastAsiaTheme="minorEastAsia"/>
        </w:rPr>
        <w:t>v</w:t>
      </w:r>
      <w:r w:rsidR="005D6A29">
        <w:rPr>
          <w:rFonts w:eastAsiaTheme="minorEastAsia"/>
        </w:rPr>
        <w:t xml:space="preserve">à </w:t>
      </w:r>
      <w:r w:rsidR="00040010" w:rsidRPr="00040010">
        <w:rPr>
          <w:rFonts w:eastAsiaTheme="minorEastAsia"/>
          <w:i/>
          <w:iCs/>
        </w:rPr>
        <w:t>i</w:t>
      </w:r>
      <w:r w:rsidR="00040010">
        <w:rPr>
          <w:rFonts w:eastAsiaTheme="minorEastAsia"/>
          <w:i/>
          <w:iCs/>
        </w:rPr>
        <w:t xml:space="preserve"> </w:t>
      </w:r>
      <w:r w:rsidR="00040010">
        <w:rPr>
          <w:rFonts w:eastAsiaTheme="minorEastAsia"/>
        </w:rPr>
        <w:t>là phần tử có trọng số nhỏ nhất.</w:t>
      </w:r>
      <w:r w:rsidR="00330F12">
        <w:rPr>
          <w:rFonts w:eastAsiaTheme="minorEastAsia"/>
        </w:rPr>
        <w:t xml:space="preserve"> Tập muc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tập con của </w:t>
      </w:r>
      <w:r w:rsidR="00330F12" w:rsidRPr="00330F12">
        <w:rPr>
          <w:rFonts w:eastAsiaTheme="minorEastAsia"/>
          <w:b/>
          <w:bCs/>
          <w:i/>
          <w:iCs/>
        </w:rPr>
        <w:t>x</w:t>
      </w:r>
      <w:r w:rsidR="00330F12">
        <w:rPr>
          <w:rFonts w:eastAsiaTheme="minorEastAsia"/>
        </w:rPr>
        <w:t>.</w:t>
      </w:r>
      <w:r w:rsidR="00040010">
        <w:rPr>
          <w:rFonts w:eastAsiaTheme="minorEastAsia"/>
        </w:rPr>
        <w:t xml:space="preserve"> </w:t>
      </w:r>
      <w:r w:rsidR="00330F12">
        <w:rPr>
          <w:rFonts w:eastAsiaTheme="minorEastAsia"/>
        </w:rPr>
        <w:t xml:space="preserve">Chúng ta nhận thấy rằng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độ hỗ trợ tối thiểu </w:t>
      </w:r>
      <m:oMath>
        <m:r>
          <w:rPr>
            <w:rFonts w:ascii="Cambria Math" w:eastAsiaTheme="minorEastAsia" w:hAnsi="Cambria Math"/>
          </w:rPr>
          <m:t>λ</m:t>
        </m:r>
      </m:oMath>
      <w:r w:rsidR="004014D7">
        <w:rPr>
          <w:rFonts w:eastAsiaTheme="minorEastAsia"/>
        </w:rPr>
        <w:t xml:space="preserve">, độ tin cậy tối thiểu </w:t>
      </w:r>
      <m:oMath>
        <m:r>
          <w:rPr>
            <w:rFonts w:ascii="Cambria Math" w:eastAsiaTheme="minorEastAsia" w:hAnsi="Cambria Math"/>
          </w:rPr>
          <m:t>τ</m:t>
        </m:r>
      </m:oMath>
      <w:r w:rsidR="00857C73">
        <w:rPr>
          <w:rFonts w:eastAsiaTheme="minorEastAsia"/>
        </w:rPr>
        <w:t xml:space="preserve">, chúng ta giả định rằng định nghĩa của chúng ta là sai. </w:t>
      </w:r>
      <w:r w:rsidR="008158BD">
        <w:rPr>
          <w:rFonts w:eastAsiaTheme="minorEastAsia"/>
        </w:rPr>
        <w:t>Như vậy</w:t>
      </w:r>
      <w:r w:rsidR="00857C73">
        <w:rPr>
          <w:rFonts w:eastAsiaTheme="minorEastAsia"/>
        </w:rPr>
        <w:t xml:space="preserve"> tất cả các tập con của </w:t>
      </w:r>
      <w:r w:rsidR="00857C73" w:rsidRPr="00857C73">
        <w:rPr>
          <w:rFonts w:eastAsiaTheme="minorEastAsia"/>
          <w:b/>
          <w:bCs/>
          <w:i/>
          <w:iCs/>
        </w:rPr>
        <w:t>x</w:t>
      </w:r>
      <w:r w:rsidR="00857C73">
        <w:rPr>
          <w:rFonts w:eastAsiaTheme="minorEastAsia"/>
        </w:rPr>
        <w:t xml:space="preserve"> không là tập mục phổ biến xác suất có trọng số</w:t>
      </w:r>
      <w:r w:rsidR="00C53BAD">
        <w:rPr>
          <w:rFonts w:eastAsiaTheme="minorEastAsia"/>
        </w:rPr>
        <w:t xml:space="preserve">. </w:t>
      </w:r>
      <w:r w:rsidR="00B4645D">
        <w:rPr>
          <w:rFonts w:eastAsiaTheme="minorEastAsia"/>
        </w:rPr>
        <w:t xml:space="preserve">Do </w:t>
      </w:r>
      <w:r w:rsidR="00B4645D">
        <w:rPr>
          <w:rFonts w:eastAsiaTheme="minorEastAsia"/>
        </w:rPr>
        <w:lastRenderedPageBreak/>
        <w:t xml:space="preserve">đó chúng ta đặt được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heo Định nghĩa 5</w:t>
      </w:r>
      <w:r w:rsidR="00C53BAD">
        <w:rPr>
          <w:rFonts w:eastAsiaTheme="minorEastAsia"/>
        </w:rPr>
        <w:t xml:space="preserve">, với tập mục </w:t>
      </w:r>
      <w:r w:rsidR="00C53BAD" w:rsidRPr="00C53BAD">
        <w:rPr>
          <w:rFonts w:eastAsiaTheme="minorEastAsia"/>
          <w:b/>
          <w:bCs/>
          <w:i/>
          <w:iCs/>
        </w:rPr>
        <w:t>x</w:t>
      </w:r>
      <w:r w:rsidR="004014D7">
        <w:rPr>
          <w:rFonts w:eastAsiaTheme="minorEastAsia"/>
        </w:rPr>
        <w:t xml:space="preserve"> ta có:</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r>
        <w:t xml:space="preserve">Từ suy luận trên, chúng ta nhận thấy một mâu thuẫn rằng tập mục </w:t>
      </w:r>
      <w:r w:rsidRPr="00830BCB">
        <w:rPr>
          <w:b/>
          <w:bCs/>
          <w:i/>
          <w:iCs/>
        </w:rPr>
        <w:t>x</w:t>
      </w:r>
      <w:r>
        <w:t xml:space="preserve"> không là tập mục phổ biến xác suất có trọng số</w:t>
      </w:r>
      <w:r w:rsidR="00331230">
        <w:t xml:space="preserve">. Do đó, </w:t>
      </w:r>
      <w:r w:rsidR="00F77C5D">
        <w:t xml:space="preserve">có </w:t>
      </w:r>
      <w:r w:rsidR="000920E4">
        <w:t>ít</w:t>
      </w:r>
      <w:r w:rsidR="00F77C5D">
        <w:t xml:space="preserve">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r w:rsidR="00F77C5D">
        <w:rPr>
          <w:rFonts w:eastAsiaTheme="minorEastAsia"/>
        </w:rPr>
        <w:t>là</w:t>
      </w:r>
      <w:r w:rsidR="00F77C5D">
        <w:rPr>
          <w:rFonts w:eastAsiaTheme="minorEastAsia"/>
          <w:b/>
          <w:bCs/>
        </w:rPr>
        <w:t xml:space="preserve"> </w:t>
      </w:r>
      <w:r w:rsidR="00F77C5D">
        <w:t>tập mục phổ biến xác suất có trọng số.</w:t>
      </w:r>
    </w:p>
    <w:p w14:paraId="2939A12D" w14:textId="0713E570" w:rsidR="006C4983" w:rsidRDefault="0025353D" w:rsidP="006A3334">
      <w:pPr>
        <w:pStyle w:val="Nidungvnbn"/>
      </w:pPr>
      <w:r>
        <w:t>Dựa vào định lí 1, tôi thiết kế thuật toán</w:t>
      </w:r>
      <w:r w:rsidR="00877E46">
        <w:t xml:space="preserve"> wPMFI-Apriori để</w:t>
      </w:r>
      <w:r>
        <w:t xml:space="preserve"> khai phá các tập mục phổ biến tối đa xác suất có trọng số dựa theo khung của thuật toán Apriori. </w:t>
      </w:r>
      <w:r w:rsidR="00877E46">
        <w:t>Nhiệm vụ chính trong thuật toán</w:t>
      </w:r>
      <w:r w:rsidR="008E1D1A">
        <w:t xml:space="preserve"> wPMFI-Apriori kiểm tra liệu rằng tập ứng viên có phải là tập mục phổ biến tối đa xác suất có trọng số hay không</w:t>
      </w:r>
      <w:r w:rsidR="001023C1">
        <w:t>. Đồng thời sử dụng phương pháp chia để trị tính vec-tơ xác suất độ hỗ trợ</w:t>
      </w:r>
      <w:r w:rsidR="000C63C7">
        <w:t>.</w:t>
      </w:r>
    </w:p>
    <w:p w14:paraId="606D5654" w14:textId="2FB2255D" w:rsidR="001454D1" w:rsidRDefault="0098410F" w:rsidP="006A3334">
      <w:pPr>
        <w:pStyle w:val="Nidungvnbn"/>
        <w:rPr>
          <w:rFonts w:eastAsiaTheme="minorEastAsia"/>
        </w:rPr>
      </w:pPr>
      <w:r>
        <w:t>Một trong những nhiệm vụ chính của thuật toán là tạo ra những tạp ứng viên dựa trên những tập mục phổ biến trong vòng lặp trước. Vì tính chất phản đơn điệu của tập mục phổ biến xác suất có trọng số khác với tính chất của tập mục phổ biến xác suất cổ điển, do đó tôi triển khai thuật toán</w:t>
      </w:r>
      <w:r w:rsidR="00B36A58">
        <w:t xml:space="preserve"> mới</w:t>
      </w:r>
      <w:r>
        <w:t xml:space="preserve"> để tạo ra những tập ứng viên. </w:t>
      </w:r>
      <w:r w:rsidR="002A3C99">
        <w:t>Ta có</w:t>
      </w:r>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kết hợp của những tập mục phổ biến xác suất có trọng số có kích thước </w:t>
      </w:r>
      <m:oMath>
        <m:r>
          <w:rPr>
            <w:rFonts w:ascii="Cambria Math" w:eastAsiaTheme="minorEastAsia" w:hAnsi="Cambria Math"/>
          </w:rPr>
          <m:t>k-1</m:t>
        </m:r>
      </m:oMath>
      <w:r w:rsidR="004F1336">
        <w:rPr>
          <w:rFonts w:eastAsiaTheme="minorEastAsia"/>
        </w:rPr>
        <w:t xml:space="preserve"> và phần tử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những phần tử riêng biệt trong cơ sở dữ liệu không chắc chắn)</w:t>
      </w:r>
      <w:r w:rsidR="004F1336">
        <w:rPr>
          <w:rFonts w:eastAsiaTheme="minorEastAsia"/>
        </w:rPr>
        <w:t>.</w:t>
      </w:r>
      <w:r w:rsidR="00333CD9">
        <w:rPr>
          <w:rFonts w:eastAsiaTheme="minorEastAsia"/>
        </w:rPr>
        <w:t xml:space="preserve"> </w:t>
      </w:r>
      <w:r w:rsidR="00544198">
        <w:rPr>
          <w:rFonts w:eastAsiaTheme="minorEastAsia"/>
        </w:rPr>
        <w:t xml:space="preserve">Chúng ta nhận thấy rằng có rất nhiều tập ứng viên trong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đó gây mất thời gian trong quá trình tìm ra tất cả các tập mục phổ biến tối đa xác suất có trọng số. </w:t>
      </w:r>
      <w:r w:rsidR="00067B2E">
        <w:rPr>
          <w:rFonts w:eastAsiaTheme="minorEastAsia"/>
        </w:rPr>
        <w:t>Để giải quyết điều này tôi đề xuất chiến lượt cắt tỉa tập ứng viên dựa trên Định lí 1.</w:t>
      </w:r>
    </w:p>
    <w:p w14:paraId="21A84F81" w14:textId="77777777" w:rsidR="004E7FB1" w:rsidRPr="004E7FB1" w:rsidRDefault="0062690B" w:rsidP="006A3334">
      <w:pPr>
        <w:pStyle w:val="Nidungvnbn"/>
        <w:rPr>
          <w:rFonts w:eastAsiaTheme="minorEastAsia"/>
          <w:b/>
        </w:rPr>
      </w:pPr>
      <w:r w:rsidRPr="00401CCE">
        <w:rPr>
          <w:rFonts w:eastAsiaTheme="minorEastAsia"/>
          <w:b/>
          <w:bCs/>
        </w:rPr>
        <w:lastRenderedPageBreak/>
        <w:t>Hệ quả 1</w:t>
      </w:r>
      <w:r>
        <w:rPr>
          <w:rFonts w:eastAsiaTheme="minorEastAsia"/>
        </w:rPr>
        <w:t xml:space="preserve">: </w:t>
      </w:r>
      <w:r w:rsidR="00776B45">
        <w:rPr>
          <w:rFonts w:eastAsiaTheme="minorEastAsia"/>
        </w:rPr>
        <w:t xml:space="preserve">Cho tập mục </w:t>
      </w:r>
      <m:oMath>
        <m:r>
          <m:rPr>
            <m:sty m:val="bi"/>
          </m:rPr>
          <w:rPr>
            <w:rFonts w:ascii="Cambria Math" w:eastAsiaTheme="minorEastAsia" w:hAnsi="Cambria Math"/>
          </w:rPr>
          <m:t>s</m:t>
        </m:r>
      </m:oMath>
      <w:r w:rsidR="00776B45">
        <w:rPr>
          <w:rFonts w:eastAsiaTheme="minorEastAsia"/>
        </w:rPr>
        <w:t xml:space="preserve"> </w:t>
      </w:r>
      <w:r w:rsidR="00240EA7">
        <w:rPr>
          <w:rFonts w:eastAsiaTheme="minorEastAsia"/>
        </w:rPr>
        <w:t>thuộc về</w:t>
      </w:r>
      <w:r w:rsidR="00776B45">
        <w:rPr>
          <w:rFonts w:eastAsiaTheme="minorEastAsia"/>
        </w:rPr>
        <w:t xml:space="preserve"> tập mục phổ biến xác suất có trọng số với kích thước </w:t>
      </w:r>
      <m:oMath>
        <m:r>
          <w:rPr>
            <w:rFonts w:ascii="Cambria Math" w:eastAsiaTheme="minorEastAsia" w:hAnsi="Cambria Math"/>
          </w:rPr>
          <m:t>k-1</m:t>
        </m:r>
      </m:oMath>
      <w:r w:rsidR="00776B45">
        <w:rPr>
          <w:rFonts w:eastAsiaTheme="minorEastAsia"/>
        </w:rPr>
        <w:t xml:space="preserve">, </w:t>
      </w:r>
      <w:r w:rsidR="00240EA7">
        <w:rPr>
          <w:rFonts w:eastAsiaTheme="minorEastAsia"/>
        </w:rPr>
        <w:t xml:space="preserve">tập mục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(phần tử riêng biệt trong cơ sở dữ liệu không chắc chắn)</w:t>
      </w:r>
      <w:r w:rsidR="00240EA7">
        <w:rPr>
          <w:rFonts w:eastAsiaTheme="minorEastAsia"/>
        </w:rPr>
        <w:t xml:space="preserve">, bảng trọng số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độ hỗ trợ tối thiểu </w:t>
      </w:r>
      <m:oMath>
        <m:r>
          <w:rPr>
            <w:rFonts w:ascii="Cambria Math" w:eastAsiaTheme="minorEastAsia" w:hAnsi="Cambria Math"/>
          </w:rPr>
          <m:t>λ</m:t>
        </m:r>
      </m:oMath>
      <w:r w:rsidR="00B4645D">
        <w:rPr>
          <w:rFonts w:eastAsiaTheme="minorEastAsia"/>
        </w:rPr>
        <w:t xml:space="preserve"> và độ tin cậy tối thiểu </w:t>
      </w:r>
      <m:oMath>
        <m:r>
          <w:rPr>
            <w:rFonts w:ascii="Cambria Math" w:eastAsiaTheme="minorEastAsia" w:hAnsi="Cambria Math"/>
          </w:rPr>
          <m:t>τ</m:t>
        </m:r>
      </m:oMath>
      <w:r w:rsidR="00B4645D">
        <w:rPr>
          <w:rFonts w:eastAsiaTheme="minorEastAsia"/>
        </w:rPr>
        <w:t xml:space="preserve">, </w:t>
      </w:r>
      <w:r w:rsidR="00240EA7">
        <w:rPr>
          <w:rFonts w:eastAsiaTheme="minorEastAsia"/>
        </w:rPr>
        <w:t xml:space="preserve">một tập mục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tập mục phổ biến xác suất có trọng số nếu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(với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r>
        <w:rPr>
          <w:rFonts w:eastAsiaTheme="minorEastAsia"/>
        </w:rPr>
        <w:t xml:space="preserve">Chứng minh: Chúng ta đặt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Tập mục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tập mục phổ biến xác suất có trọng số với kích thước </w:t>
      </w:r>
      <m:oMath>
        <m:r>
          <w:rPr>
            <w:rFonts w:ascii="Cambria Math" w:eastAsiaTheme="minorEastAsia" w:hAnsi="Cambria Math"/>
          </w:rPr>
          <m:t>k-1</m:t>
        </m:r>
      </m:oMath>
      <w:r>
        <w:rPr>
          <w:rFonts w:eastAsiaTheme="minorEastAsia"/>
        </w:rPr>
        <w:t xml:space="preserve"> </w:t>
      </w:r>
      <w:r w:rsidR="004E7FB1">
        <w:rPr>
          <w:rFonts w:eastAsiaTheme="minorEastAsia"/>
        </w:rPr>
        <w:t>bởi</w:t>
      </w:r>
      <w:r>
        <w:rPr>
          <w:rFonts w:eastAsiaTheme="minorEastAsia"/>
        </w:rPr>
        <w:t xml:space="preserve"> vì </w:t>
      </w:r>
      <m:oMath>
        <m:r>
          <w:rPr>
            <w:rFonts w:ascii="Cambria Math" w:eastAsiaTheme="minorEastAsia" w:hAnsi="Cambria Math"/>
          </w:rPr>
          <m:t>j</m:t>
        </m:r>
      </m:oMath>
      <w:r>
        <w:rPr>
          <w:rFonts w:eastAsiaTheme="minorEastAsia"/>
        </w:rPr>
        <w:t xml:space="preserve"> không là thành viên của </w:t>
      </w:r>
      <m:oMath>
        <m:r>
          <m:rPr>
            <m:sty m:val="bi"/>
          </m:rPr>
          <w:rPr>
            <w:rFonts w:ascii="Cambria Math" w:eastAsiaTheme="minorEastAsia" w:hAnsi="Cambria Math"/>
          </w:rPr>
          <m:t>y</m:t>
        </m:r>
      </m:oMath>
      <w:r>
        <w:rPr>
          <w:rFonts w:eastAsiaTheme="minorEastAsia"/>
        </w:rPr>
        <w:t xml:space="preserve">. Chúng ta có thể nhận thấy rằng: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r>
        <w:rPr>
          <w:rFonts w:eastAsiaTheme="minorEastAsia"/>
        </w:rPr>
        <w:t xml:space="preserve">Vậy nên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tập mục phổ biến xác suất có trọng số.</w:t>
      </w:r>
      <w:r w:rsidR="00A5681F">
        <w:rPr>
          <w:rFonts w:eastAsiaTheme="minorEastAsia"/>
        </w:rPr>
        <w:t xml:space="preserve"> Dựa vào Hệ quả 1 tôi thiết kế thuật toán</w:t>
      </w:r>
      <w:r w:rsidR="00F513E7">
        <w:rPr>
          <w:rFonts w:eastAsiaTheme="minorEastAsia"/>
        </w:rPr>
        <w:t xml:space="preserve"> 3</w:t>
      </w:r>
      <w:r w:rsidR="00A5681F">
        <w:rPr>
          <w:rFonts w:eastAsiaTheme="minorEastAsia"/>
        </w:rPr>
        <w:t xml:space="preserve"> phát sinh và cắt tỉa các ứng viên cho Thuật toán 2.</w:t>
      </w:r>
    </w:p>
    <w:p w14:paraId="27408B85" w14:textId="0C4DDBCA" w:rsidR="002F539B" w:rsidRDefault="002F539B" w:rsidP="002F539B">
      <w:pPr>
        <w:pStyle w:val="Heading3"/>
      </w:pPr>
      <w: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0177A6">
        <w:tc>
          <w:tcPr>
            <w:tcW w:w="8781" w:type="dxa"/>
            <w:gridSpan w:val="2"/>
          </w:tcPr>
          <w:p w14:paraId="1FBADC18" w14:textId="0C4B48A2" w:rsidR="007671F5" w:rsidRPr="00526441" w:rsidRDefault="007671F5" w:rsidP="000177A6">
            <w:r>
              <w:rPr>
                <w:b/>
                <w:bCs/>
              </w:rPr>
              <w:t>Thuật toán</w:t>
            </w:r>
            <w:r w:rsidRPr="003A7669">
              <w:rPr>
                <w:b/>
                <w:bCs/>
              </w:rPr>
              <w:t xml:space="preserve"> </w:t>
            </w:r>
            <w:r>
              <w:rPr>
                <w:b/>
                <w:bCs/>
              </w:rPr>
              <w:t>2</w:t>
            </w:r>
            <w:r w:rsidR="00526441">
              <w:rPr>
                <w:b/>
                <w:bCs/>
              </w:rPr>
              <w:t xml:space="preserve"> </w:t>
            </w:r>
            <w:r w:rsidR="00526441" w:rsidRPr="00526441">
              <w:t>wPMFI-Apriori</w:t>
            </w:r>
          </w:p>
        </w:tc>
      </w:tr>
      <w:tr w:rsidR="007671F5" w:rsidRPr="003A7669" w14:paraId="202C93BD" w14:textId="77777777" w:rsidTr="000177A6">
        <w:tc>
          <w:tcPr>
            <w:tcW w:w="8781" w:type="dxa"/>
            <w:gridSpan w:val="2"/>
          </w:tcPr>
          <w:p w14:paraId="6089C3E2" w14:textId="345A8AE6" w:rsidR="007671F5" w:rsidRPr="003A7669" w:rsidRDefault="007671F5" w:rsidP="000177A6">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bảng trọng số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r w:rsidR="00ED0505" w:rsidRPr="003A7669">
              <w:t>độ hỗ trợ tối thiểu</w:t>
            </w:r>
            <w:r w:rsidR="00ED0505">
              <w:t xml:space="preserve"> </w:t>
            </w:r>
            <m:oMath>
              <m:r>
                <m:rPr>
                  <m:sty m:val="p"/>
                </m:rPr>
                <w:rPr>
                  <w:rFonts w:ascii="Cambria Math" w:hAnsi="Cambria Math"/>
                </w:rPr>
                <m:t>λ</m:t>
              </m:r>
            </m:oMath>
            <w:r w:rsidR="00ED0505" w:rsidRPr="003A7669">
              <w:t>, độ tin cậy tối thiểu</w:t>
            </w:r>
            <w:r w:rsidR="00ED0505">
              <w:t xml:space="preserve"> </w:t>
            </w:r>
            <m:oMath>
              <m:r>
                <m:rPr>
                  <m:sty m:val="p"/>
                </m:rPr>
                <w:rPr>
                  <w:rFonts w:ascii="Cambria Math" w:hAnsi="Cambria Math"/>
                </w:rPr>
                <m:t>τ</m:t>
              </m:r>
            </m:oMath>
          </w:p>
        </w:tc>
      </w:tr>
      <w:tr w:rsidR="007671F5" w:rsidRPr="003A7669" w14:paraId="6AC22E19" w14:textId="77777777" w:rsidTr="000177A6">
        <w:tc>
          <w:tcPr>
            <w:tcW w:w="8781" w:type="dxa"/>
            <w:gridSpan w:val="2"/>
          </w:tcPr>
          <w:p w14:paraId="692C7CF2" w14:textId="2D906EC6" w:rsidR="007671F5" w:rsidRPr="003A7669" w:rsidRDefault="007671F5" w:rsidP="000177A6">
            <w:r w:rsidRPr="003A7669">
              <w:rPr>
                <w:b/>
                <w:bCs/>
              </w:rPr>
              <w:t>Đầu ra</w:t>
            </w:r>
            <w:r w:rsidRPr="003A7669">
              <w:t xml:space="preserve">: </w:t>
            </w:r>
            <w:r w:rsidR="00545827" w:rsidRPr="003A7669">
              <w:t xml:space="preserve">danh sách </w:t>
            </w:r>
            <w:r w:rsidR="00545827" w:rsidRPr="003A7669">
              <w:rPr>
                <w:rFonts w:eastAsiaTheme="minorEastAsia"/>
              </w:rPr>
              <w:t>tập mục phổ biến theo xác suất có trọng số</w:t>
            </w:r>
          </w:p>
        </w:tc>
      </w:tr>
      <w:tr w:rsidR="007671F5" w14:paraId="3AAE750D" w14:textId="77777777" w:rsidTr="000177A6">
        <w:tc>
          <w:tcPr>
            <w:tcW w:w="938" w:type="dxa"/>
          </w:tcPr>
          <w:p w14:paraId="366F5B49" w14:textId="77777777" w:rsidR="007671F5" w:rsidRPr="003A7669" w:rsidRDefault="007671F5" w:rsidP="000177A6">
            <w:r w:rsidRPr="003A7669">
              <w:lastRenderedPageBreak/>
              <w:t>1</w:t>
            </w:r>
          </w:p>
        </w:tc>
        <w:tc>
          <w:tcPr>
            <w:tcW w:w="7843" w:type="dxa"/>
          </w:tcPr>
          <w:p w14:paraId="131F8142" w14:textId="41F15CDC" w:rsidR="007671F5" w:rsidRPr="00740515" w:rsidRDefault="00A04678" w:rsidP="000177A6">
            <w:pPr>
              <w:tabs>
                <w:tab w:val="left" w:pos="480"/>
              </w:tabs>
              <w:rPr>
                <w:rFonts w:eastAsiaTheme="minorEastAsia"/>
              </w:rPr>
            </w:pPr>
            <w:r>
              <w:rPr>
                <w:rFonts w:eastAsiaTheme="minorEastAsia"/>
              </w:rPr>
              <w:t>k</w:t>
            </w:r>
            <w:r w:rsidR="00C315C0">
              <w:rPr>
                <w:rFonts w:eastAsiaTheme="minorEastAsia"/>
              </w:rPr>
              <w:t xml:space="preserve">hởi tạo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r w:rsidR="00C315C0" w:rsidRPr="00C315C0">
              <w:rPr>
                <w:rFonts w:eastAsiaTheme="minorEastAsia"/>
                <w:b/>
                <w:bCs/>
                <w:i/>
                <w:iCs/>
              </w:rPr>
              <w:t>i</w:t>
            </w:r>
            <w:r w:rsidR="00C315C0">
              <w:rPr>
                <w:rFonts w:eastAsiaTheme="minorEastAsia"/>
              </w:rPr>
              <w:t xml:space="preserve"> là tập hợp các phần tử riêng biệt trong </w:t>
            </w:r>
            <w:r w:rsidR="00C315C0" w:rsidRPr="00C315C0">
              <w:rPr>
                <w:rFonts w:eastAsiaTheme="minorEastAsia"/>
                <w:b/>
                <w:bCs/>
                <w:i/>
                <w:iCs/>
              </w:rPr>
              <w:t>D</w:t>
            </w:r>
          </w:p>
        </w:tc>
      </w:tr>
      <w:tr w:rsidR="007671F5" w:rsidRPr="00916CC5" w14:paraId="4C8EA37D" w14:textId="77777777" w:rsidTr="000177A6">
        <w:tc>
          <w:tcPr>
            <w:tcW w:w="938" w:type="dxa"/>
          </w:tcPr>
          <w:p w14:paraId="51CD56C7" w14:textId="71054BD6" w:rsidR="007671F5" w:rsidRDefault="00C530D5" w:rsidP="000177A6">
            <w:r>
              <w:t>2</w:t>
            </w:r>
          </w:p>
        </w:tc>
        <w:tc>
          <w:tcPr>
            <w:tcW w:w="7843" w:type="dxa"/>
          </w:tcPr>
          <w:p w14:paraId="4D86EF14" w14:textId="78AA28C8" w:rsidR="007671F5" w:rsidRPr="00916CC5" w:rsidRDefault="00000000" w:rsidP="000177A6">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tập mục phổ biến xác suất có trọng số với kích thước là 1 theo Định nghĩa 6</w:t>
            </w:r>
          </w:p>
        </w:tc>
      </w:tr>
      <w:tr w:rsidR="007671F5" w:rsidRPr="00B74D0E" w14:paraId="6E64A8CF" w14:textId="77777777" w:rsidTr="000177A6">
        <w:tc>
          <w:tcPr>
            <w:tcW w:w="938" w:type="dxa"/>
          </w:tcPr>
          <w:p w14:paraId="1722C85B" w14:textId="44D10EC5" w:rsidR="007671F5" w:rsidRPr="00733238" w:rsidRDefault="00C530D5" w:rsidP="000177A6">
            <w:pPr>
              <w:rPr>
                <w:lang w:val="nl-NL"/>
              </w:rPr>
            </w:pPr>
            <w:r>
              <w:rPr>
                <w:lang w:val="nl-NL"/>
              </w:rPr>
              <w:t>3</w:t>
            </w:r>
          </w:p>
        </w:tc>
        <w:tc>
          <w:tcPr>
            <w:tcW w:w="7843" w:type="dxa"/>
          </w:tcPr>
          <w:p w14:paraId="2C6D0BA6" w14:textId="35D56CFB" w:rsidR="007671F5" w:rsidRPr="003B2797" w:rsidRDefault="00A04678" w:rsidP="000177A6">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0177A6">
        <w:tc>
          <w:tcPr>
            <w:tcW w:w="938" w:type="dxa"/>
          </w:tcPr>
          <w:p w14:paraId="26ACEE4F" w14:textId="12E181CE" w:rsidR="007671F5" w:rsidRPr="00733238" w:rsidRDefault="00C530D5" w:rsidP="000177A6">
            <w:pPr>
              <w:rPr>
                <w:lang w:val="nl-NL"/>
              </w:rPr>
            </w:pPr>
            <w:r>
              <w:rPr>
                <w:lang w:val="nl-NL"/>
              </w:rPr>
              <w:t>4</w:t>
            </w:r>
          </w:p>
        </w:tc>
        <w:tc>
          <w:tcPr>
            <w:tcW w:w="7843" w:type="dxa"/>
          </w:tcPr>
          <w:p w14:paraId="533F0FC2" w14:textId="649130E2" w:rsidR="007671F5" w:rsidRPr="00C315C0" w:rsidRDefault="00C315C0" w:rsidP="000177A6">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0177A6">
        <w:tc>
          <w:tcPr>
            <w:tcW w:w="938" w:type="dxa"/>
          </w:tcPr>
          <w:p w14:paraId="5135F277" w14:textId="00235EE5" w:rsidR="007671F5" w:rsidRDefault="00C530D5" w:rsidP="000177A6">
            <w:pPr>
              <w:rPr>
                <w:lang w:val="nl-NL"/>
              </w:rPr>
            </w:pPr>
            <w:r>
              <w:rPr>
                <w:lang w:val="nl-NL"/>
              </w:rPr>
              <w:t>5</w:t>
            </w:r>
          </w:p>
        </w:tc>
        <w:tc>
          <w:tcPr>
            <w:tcW w:w="7843" w:type="dxa"/>
          </w:tcPr>
          <w:p w14:paraId="1DA38EA8" w14:textId="1A2CA8FC" w:rsidR="007671F5" w:rsidRPr="00740515" w:rsidRDefault="00C315C0" w:rsidP="000177A6">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B74D0E" w14:paraId="6765941A" w14:textId="77777777" w:rsidTr="000177A6">
        <w:tc>
          <w:tcPr>
            <w:tcW w:w="938" w:type="dxa"/>
          </w:tcPr>
          <w:p w14:paraId="117C8735" w14:textId="4DD5CCA0" w:rsidR="007671F5" w:rsidRPr="00740515" w:rsidRDefault="00C530D5" w:rsidP="000177A6">
            <w:pPr>
              <w:rPr>
                <w:lang w:val="nl-NL"/>
              </w:rPr>
            </w:pPr>
            <w:r>
              <w:rPr>
                <w:lang w:val="nl-NL"/>
              </w:rPr>
              <w:t>6</w:t>
            </w:r>
          </w:p>
        </w:tc>
        <w:tc>
          <w:tcPr>
            <w:tcW w:w="7843" w:type="dxa"/>
          </w:tcPr>
          <w:p w14:paraId="715BBCC4" w14:textId="682FFCE6" w:rsidR="007671F5" w:rsidRPr="00C315C0" w:rsidRDefault="00C315C0" w:rsidP="000177A6">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B74D0E" w14:paraId="63D0F8F8" w14:textId="77777777" w:rsidTr="000177A6">
        <w:tc>
          <w:tcPr>
            <w:tcW w:w="938" w:type="dxa"/>
          </w:tcPr>
          <w:p w14:paraId="799DAEED" w14:textId="174C692E" w:rsidR="00E221EF" w:rsidRDefault="00C530D5" w:rsidP="000177A6">
            <w:pPr>
              <w:rPr>
                <w:lang w:val="nl-NL"/>
              </w:rPr>
            </w:pPr>
            <w:r>
              <w:rPr>
                <w:lang w:val="nl-NL"/>
              </w:rPr>
              <w:t>7</w:t>
            </w:r>
          </w:p>
        </w:tc>
        <w:tc>
          <w:tcPr>
            <w:tcW w:w="7843" w:type="dxa"/>
          </w:tcPr>
          <w:p w14:paraId="314CA133" w14:textId="24D60FE3" w:rsidR="00E221EF" w:rsidRPr="00A04678" w:rsidRDefault="00A04678" w:rsidP="000177A6">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0177A6">
        <w:tc>
          <w:tcPr>
            <w:tcW w:w="938" w:type="dxa"/>
          </w:tcPr>
          <w:p w14:paraId="7EDC48C4" w14:textId="68E90235" w:rsidR="00A04678" w:rsidRDefault="00C530D5" w:rsidP="000177A6">
            <w:pPr>
              <w:rPr>
                <w:lang w:val="nl-NL"/>
              </w:rPr>
            </w:pPr>
            <w:r>
              <w:rPr>
                <w:lang w:val="nl-NL"/>
              </w:rPr>
              <w:t>8</w:t>
            </w:r>
          </w:p>
        </w:tc>
        <w:tc>
          <w:tcPr>
            <w:tcW w:w="7843" w:type="dxa"/>
          </w:tcPr>
          <w:p w14:paraId="63E083CF" w14:textId="4A14D06B" w:rsidR="00A04678" w:rsidRDefault="00A04678" w:rsidP="000177A6">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B74D0E" w14:paraId="2D52E938" w14:textId="77777777" w:rsidTr="000177A6">
        <w:tc>
          <w:tcPr>
            <w:tcW w:w="938" w:type="dxa"/>
          </w:tcPr>
          <w:p w14:paraId="71845B46" w14:textId="2BF8A671" w:rsidR="00A04678" w:rsidRDefault="00C530D5" w:rsidP="000177A6">
            <w:pPr>
              <w:rPr>
                <w:lang w:val="nl-NL"/>
              </w:rPr>
            </w:pPr>
            <w:r>
              <w:rPr>
                <w:lang w:val="nl-NL"/>
              </w:rPr>
              <w:t>9</w:t>
            </w:r>
          </w:p>
        </w:tc>
        <w:tc>
          <w:tcPr>
            <w:tcW w:w="7843" w:type="dxa"/>
          </w:tcPr>
          <w:p w14:paraId="7DAE9339" w14:textId="15941662" w:rsidR="00A04678" w:rsidRPr="00A04678" w:rsidRDefault="00A04678" w:rsidP="000177A6">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0177A6">
        <w:tc>
          <w:tcPr>
            <w:tcW w:w="938" w:type="dxa"/>
          </w:tcPr>
          <w:p w14:paraId="60C9D864" w14:textId="514593D9" w:rsidR="00A04678" w:rsidRDefault="00A04678" w:rsidP="000177A6">
            <w:pPr>
              <w:rPr>
                <w:lang w:val="nl-NL"/>
              </w:rPr>
            </w:pPr>
            <w:r>
              <w:rPr>
                <w:lang w:val="nl-NL"/>
              </w:rPr>
              <w:t>1</w:t>
            </w:r>
            <w:r w:rsidR="00C530D5">
              <w:rPr>
                <w:lang w:val="nl-NL"/>
              </w:rPr>
              <w:t>0</w:t>
            </w:r>
          </w:p>
        </w:tc>
        <w:tc>
          <w:tcPr>
            <w:tcW w:w="7843" w:type="dxa"/>
          </w:tcPr>
          <w:p w14:paraId="3A7F665F" w14:textId="3E27DD09" w:rsidR="00A04678" w:rsidRDefault="00A04678" w:rsidP="000177A6">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353858">
        <w:tc>
          <w:tcPr>
            <w:tcW w:w="8781" w:type="dxa"/>
            <w:gridSpan w:val="2"/>
          </w:tcPr>
          <w:p w14:paraId="4F85D9CE" w14:textId="24535DA2" w:rsidR="006E3035" w:rsidRPr="00526441" w:rsidRDefault="006E3035" w:rsidP="00353858">
            <w:r>
              <w:rPr>
                <w:b/>
                <w:bCs/>
              </w:rPr>
              <w:t>Thuật toán</w:t>
            </w:r>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353858">
        <w:tc>
          <w:tcPr>
            <w:tcW w:w="8781" w:type="dxa"/>
            <w:gridSpan w:val="2"/>
          </w:tcPr>
          <w:p w14:paraId="1F06DEA2" w14:textId="53F73274" w:rsidR="006E3035" w:rsidRPr="003A7669" w:rsidRDefault="006E3035" w:rsidP="00353858">
            <w:r w:rsidRPr="003A7669">
              <w:rPr>
                <w:b/>
                <w:bCs/>
              </w:rPr>
              <w:t>Đầu vào</w:t>
            </w:r>
            <w:r w:rsidRPr="003A7669">
              <w:t>:</w:t>
            </w:r>
            <w:r w:rsidRPr="003A7669">
              <w:rPr>
                <w:rFonts w:eastAsiaTheme="minorEastAsia"/>
              </w:rPr>
              <w:t xml:space="preserve"> </w:t>
            </w:r>
            <w:r>
              <w:rPr>
                <w:rFonts w:eastAsiaTheme="minorEastAsia"/>
              </w:rPr>
              <w:t xml:space="preserve">tập hợp các tập mục phổ biến xác có trọng số có kích thước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Pr>
                <w:rFonts w:eastAsiaTheme="minorEastAsia"/>
              </w:rPr>
              <w:t xml:space="preserve">tập hợp các phần tử riêng biệt trong cơ sở dữ liệu không chắc chắn </w:t>
            </w:r>
            <m:oMath>
              <m:r>
                <m:rPr>
                  <m:sty m:val="bi"/>
                </m:rPr>
                <w:rPr>
                  <w:rFonts w:ascii="Cambria Math" w:eastAsiaTheme="minorEastAsia" w:hAnsi="Cambria Math"/>
                </w:rPr>
                <m:t>i</m:t>
              </m:r>
            </m:oMath>
            <w:r w:rsidRPr="003A7669">
              <w:t>, độ tin cậy tối thiểu</w:t>
            </w:r>
            <w:r>
              <w:t xml:space="preserve"> </w:t>
            </w:r>
            <m:oMath>
              <m:r>
                <m:rPr>
                  <m:sty m:val="p"/>
                </m:rPr>
                <w:rPr>
                  <w:rFonts w:ascii="Cambria Math" w:hAnsi="Cambria Math"/>
                </w:rPr>
                <m:t>τ</m:t>
              </m:r>
            </m:oMath>
          </w:p>
        </w:tc>
      </w:tr>
      <w:tr w:rsidR="006E3035" w:rsidRPr="006E3035" w14:paraId="062B4EA5" w14:textId="77777777" w:rsidTr="00353858">
        <w:tc>
          <w:tcPr>
            <w:tcW w:w="8781" w:type="dxa"/>
            <w:gridSpan w:val="2"/>
          </w:tcPr>
          <w:p w14:paraId="0A15ECD5" w14:textId="2910EFA5" w:rsidR="006E3035" w:rsidRPr="006E3035" w:rsidRDefault="006E3035" w:rsidP="00353858">
            <w:r w:rsidRPr="006E3035">
              <w:rPr>
                <w:b/>
                <w:bCs/>
              </w:rPr>
              <w:t>Đầu ra</w:t>
            </w:r>
            <w:r w:rsidRPr="006E3035">
              <w:t xml:space="preserve">: danh sách </w:t>
            </w:r>
            <w:r w:rsidRPr="006E3035">
              <w:rPr>
                <w:rFonts w:eastAsiaTheme="minorEastAsia"/>
              </w:rPr>
              <w:t xml:space="preserve">tập </w:t>
            </w:r>
            <w:r>
              <w:rPr>
                <w:rFonts w:eastAsiaTheme="minorEastAsia"/>
              </w:rPr>
              <w:t xml:space="preserve">ứng viên phổ biến xác có trọng số có kích thước </w:t>
            </w:r>
            <m:oMath>
              <m:r>
                <w:rPr>
                  <w:rFonts w:ascii="Cambria Math" w:eastAsiaTheme="minorEastAsia" w:hAnsi="Cambria Math"/>
                </w:rPr>
                <m:t>k</m:t>
              </m:r>
            </m:oMath>
          </w:p>
        </w:tc>
      </w:tr>
      <w:tr w:rsidR="006E3035" w14:paraId="60EB08D3" w14:textId="77777777" w:rsidTr="00353858">
        <w:tc>
          <w:tcPr>
            <w:tcW w:w="938" w:type="dxa"/>
          </w:tcPr>
          <w:p w14:paraId="4674CA4F" w14:textId="77777777" w:rsidR="006E3035" w:rsidRPr="003A7669" w:rsidRDefault="006E3035" w:rsidP="00353858">
            <w:r w:rsidRPr="003A7669">
              <w:t>1</w:t>
            </w:r>
          </w:p>
        </w:tc>
        <w:tc>
          <w:tcPr>
            <w:tcW w:w="7843" w:type="dxa"/>
          </w:tcPr>
          <w:p w14:paraId="098225A6" w14:textId="34A3DDA4" w:rsidR="006E3035" w:rsidRPr="00740515" w:rsidRDefault="006E3035" w:rsidP="00353858">
            <w:pPr>
              <w:tabs>
                <w:tab w:val="left" w:pos="480"/>
              </w:tabs>
              <w:rPr>
                <w:rFonts w:eastAsiaTheme="minorEastAsia"/>
              </w:rPr>
            </w:pPr>
            <w:r>
              <w:rPr>
                <w:rFonts w:eastAsiaTheme="minorEastAsia"/>
              </w:rPr>
              <w:t xml:space="preserve">khởi tạo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353858">
        <w:tc>
          <w:tcPr>
            <w:tcW w:w="938" w:type="dxa"/>
          </w:tcPr>
          <w:p w14:paraId="33BE7758" w14:textId="77777777" w:rsidR="006E3035" w:rsidRDefault="006E3035" w:rsidP="00353858">
            <w:r>
              <w:t>2</w:t>
            </w:r>
          </w:p>
        </w:tc>
        <w:tc>
          <w:tcPr>
            <w:tcW w:w="7843" w:type="dxa"/>
          </w:tcPr>
          <w:p w14:paraId="2CF54C01" w14:textId="18A6851C" w:rsidR="006E3035" w:rsidRPr="006E3035" w:rsidRDefault="006E3035" w:rsidP="00353858">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353858">
        <w:tc>
          <w:tcPr>
            <w:tcW w:w="938" w:type="dxa"/>
          </w:tcPr>
          <w:p w14:paraId="720D1BE7" w14:textId="77777777" w:rsidR="006E3035" w:rsidRPr="00733238" w:rsidRDefault="006E3035" w:rsidP="00353858">
            <w:pPr>
              <w:rPr>
                <w:lang w:val="nl-NL"/>
              </w:rPr>
            </w:pPr>
            <w:r>
              <w:rPr>
                <w:lang w:val="nl-NL"/>
              </w:rPr>
              <w:lastRenderedPageBreak/>
              <w:t>3</w:t>
            </w:r>
          </w:p>
        </w:tc>
        <w:tc>
          <w:tcPr>
            <w:tcW w:w="7843" w:type="dxa"/>
          </w:tcPr>
          <w:p w14:paraId="7BF45F1B" w14:textId="157EDFC6" w:rsidR="006E3035" w:rsidRPr="006E3035" w:rsidRDefault="006E3035" w:rsidP="00353858">
            <w:r>
              <w:t>f</w:t>
            </w:r>
            <w:r w:rsidRPr="006E3035">
              <w:t xml:space="preserve">or </w:t>
            </w:r>
            <w:r>
              <w:t>tập mục</w:t>
            </w:r>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353858">
        <w:tc>
          <w:tcPr>
            <w:tcW w:w="938" w:type="dxa"/>
          </w:tcPr>
          <w:p w14:paraId="14FFC3BD" w14:textId="77777777" w:rsidR="006E3035" w:rsidRPr="00733238" w:rsidRDefault="006E3035" w:rsidP="00353858">
            <w:pPr>
              <w:rPr>
                <w:lang w:val="nl-NL"/>
              </w:rPr>
            </w:pPr>
            <w:r>
              <w:rPr>
                <w:lang w:val="nl-NL"/>
              </w:rPr>
              <w:t>4</w:t>
            </w:r>
          </w:p>
        </w:tc>
        <w:tc>
          <w:tcPr>
            <w:tcW w:w="7843" w:type="dxa"/>
          </w:tcPr>
          <w:p w14:paraId="3304DF29" w14:textId="39587FFC" w:rsidR="006E3035" w:rsidRPr="006E3035" w:rsidRDefault="006E3035" w:rsidP="00353858">
            <w:r w:rsidRPr="006E3035">
              <w:t xml:space="preserve">     </w:t>
            </w:r>
            <w:r>
              <w:t>f</w:t>
            </w:r>
            <w:r w:rsidRPr="006E3035">
              <w:t xml:space="preserve">or phần tử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353858">
        <w:tc>
          <w:tcPr>
            <w:tcW w:w="938" w:type="dxa"/>
          </w:tcPr>
          <w:p w14:paraId="49732F67" w14:textId="77777777" w:rsidR="006E3035" w:rsidRDefault="006E3035" w:rsidP="00353858">
            <w:pPr>
              <w:rPr>
                <w:lang w:val="nl-NL"/>
              </w:rPr>
            </w:pPr>
            <w:r>
              <w:rPr>
                <w:lang w:val="nl-NL"/>
              </w:rPr>
              <w:t>5</w:t>
            </w:r>
          </w:p>
        </w:tc>
        <w:tc>
          <w:tcPr>
            <w:tcW w:w="7843" w:type="dxa"/>
          </w:tcPr>
          <w:p w14:paraId="62EE5AC2" w14:textId="0C7FF1D2" w:rsidR="006E3035" w:rsidRPr="00740515" w:rsidRDefault="00000EEC" w:rsidP="00353858">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B74D0E" w14:paraId="20BE3B26" w14:textId="77777777" w:rsidTr="00353858">
        <w:tc>
          <w:tcPr>
            <w:tcW w:w="938" w:type="dxa"/>
          </w:tcPr>
          <w:p w14:paraId="7ED570E1" w14:textId="77777777" w:rsidR="006E3035" w:rsidRPr="00740515" w:rsidRDefault="006E3035" w:rsidP="00353858">
            <w:pPr>
              <w:rPr>
                <w:lang w:val="nl-NL"/>
              </w:rPr>
            </w:pPr>
            <w:r>
              <w:rPr>
                <w:lang w:val="nl-NL"/>
              </w:rPr>
              <w:t>6</w:t>
            </w:r>
          </w:p>
        </w:tc>
        <w:tc>
          <w:tcPr>
            <w:tcW w:w="7843" w:type="dxa"/>
          </w:tcPr>
          <w:p w14:paraId="5D5854E8" w14:textId="085170AF" w:rsidR="006E3035" w:rsidRPr="00C315C0" w:rsidRDefault="00000EEC" w:rsidP="00353858">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353858">
        <w:tc>
          <w:tcPr>
            <w:tcW w:w="938" w:type="dxa"/>
          </w:tcPr>
          <w:p w14:paraId="3CEFE5BD" w14:textId="77777777" w:rsidR="006E3035" w:rsidRDefault="006E3035" w:rsidP="00353858">
            <w:pPr>
              <w:rPr>
                <w:lang w:val="nl-NL"/>
              </w:rPr>
            </w:pPr>
            <w:r>
              <w:rPr>
                <w:lang w:val="nl-NL"/>
              </w:rPr>
              <w:t>7</w:t>
            </w:r>
          </w:p>
        </w:tc>
        <w:tc>
          <w:tcPr>
            <w:tcW w:w="7843" w:type="dxa"/>
          </w:tcPr>
          <w:p w14:paraId="5A4D61B2" w14:textId="70E3463C" w:rsidR="006E3035" w:rsidRPr="00A04678" w:rsidRDefault="0055187D" w:rsidP="00353858">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353858">
        <w:tc>
          <w:tcPr>
            <w:tcW w:w="938" w:type="dxa"/>
          </w:tcPr>
          <w:p w14:paraId="3C81A040" w14:textId="77777777" w:rsidR="006E3035" w:rsidRDefault="006E3035" w:rsidP="00353858">
            <w:pPr>
              <w:rPr>
                <w:lang w:val="nl-NL"/>
              </w:rPr>
            </w:pPr>
            <w:r>
              <w:rPr>
                <w:lang w:val="nl-NL"/>
              </w:rPr>
              <w:t>8</w:t>
            </w:r>
          </w:p>
        </w:tc>
        <w:tc>
          <w:tcPr>
            <w:tcW w:w="7843" w:type="dxa"/>
          </w:tcPr>
          <w:p w14:paraId="53ED9A74" w14:textId="61BB3367" w:rsidR="006E3035" w:rsidRPr="0055187D" w:rsidRDefault="0055187D" w:rsidP="00353858">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phần tử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353858">
        <w:tc>
          <w:tcPr>
            <w:tcW w:w="938" w:type="dxa"/>
          </w:tcPr>
          <w:p w14:paraId="2B042744" w14:textId="77777777" w:rsidR="006E3035" w:rsidRDefault="006E3035" w:rsidP="00353858">
            <w:pPr>
              <w:rPr>
                <w:lang w:val="nl-NL"/>
              </w:rPr>
            </w:pPr>
            <w:r>
              <w:rPr>
                <w:lang w:val="nl-NL"/>
              </w:rPr>
              <w:t>9</w:t>
            </w:r>
          </w:p>
        </w:tc>
        <w:tc>
          <w:tcPr>
            <w:tcW w:w="7843" w:type="dxa"/>
          </w:tcPr>
          <w:p w14:paraId="59633265" w14:textId="68C1709B" w:rsidR="006E3035" w:rsidRPr="0055187D" w:rsidRDefault="0055187D" w:rsidP="00353858">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B74D0E" w14:paraId="6D5A9CAE" w14:textId="77777777" w:rsidTr="00353858">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353858">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r>
        <w:rPr>
          <w:lang w:val="en-US"/>
        </w:rPr>
        <w:t>Phương pháp WD-FIM</w:t>
      </w:r>
    </w:p>
    <w:p w14:paraId="036731CB" w14:textId="6C771708" w:rsidR="000F5311" w:rsidRDefault="00DA1303" w:rsidP="00DA1303">
      <w:pPr>
        <w:pStyle w:val="Heading3"/>
      </w:pPr>
      <w:r>
        <w:t>Mô tả thuật toán</w:t>
      </w:r>
    </w:p>
    <w:p w14:paraId="45D8EE1C" w14:textId="079DACBE" w:rsidR="00E3553E" w:rsidRDefault="00E3553E" w:rsidP="00E3553E">
      <w:pPr>
        <w:pStyle w:val="Nidungvnbn"/>
        <w:rPr>
          <w:rFonts w:eastAsiaTheme="minorEastAsia"/>
        </w:rPr>
      </w:pPr>
      <w:r w:rsidRPr="0043600B">
        <w:rPr>
          <w:b/>
          <w:bCs/>
        </w:rPr>
        <w:t>Định lí 2</w:t>
      </w:r>
      <w:r>
        <w:t xml:space="preserve"> </w:t>
      </w:r>
      <w:r w:rsidRPr="00E3553E">
        <w:t>(Tính Chất Khép Kín Xuống Dựa Trên Phán Đoán Trọng Số)</w:t>
      </w:r>
      <w:r>
        <w:t xml:space="preserve">: </w:t>
      </w:r>
      <w:r w:rsidR="00542DC1">
        <w:t xml:space="preserve">Cho cho tập mục </w:t>
      </w:r>
      <m:oMath>
        <m:r>
          <m:rPr>
            <m:sty m:val="bi"/>
          </m:rPr>
          <w:rPr>
            <w:rFonts w:ascii="Cambria Math" w:hAnsi="Cambria Math"/>
          </w:rPr>
          <m:t>i</m:t>
        </m:r>
      </m:oMath>
      <w:r w:rsidR="00542DC1">
        <w:rPr>
          <w:rFonts w:eastAsiaTheme="minorEastAsia"/>
        </w:rPr>
        <w:t xml:space="preserve"> là tập hợp các phần tử trong cơ sở dữ liệu không chắc chắn và bảng trọng số </w:t>
      </w:r>
      <m:oMath>
        <m:r>
          <m:rPr>
            <m:sty m:val="bi"/>
          </m:rPr>
          <w:rPr>
            <w:rFonts w:ascii="Cambria Math" w:eastAsiaTheme="minorEastAsia" w:hAnsi="Cambria Math"/>
          </w:rPr>
          <m:t>W</m:t>
        </m:r>
      </m:oMath>
      <w:r w:rsidR="00FA5751">
        <w:rPr>
          <w:rFonts w:eastAsiaTheme="minorEastAsia"/>
        </w:rPr>
        <w:t xml:space="preserve">, tập mục </w:t>
      </w:r>
      <m:oMath>
        <m:r>
          <m:rPr>
            <m:sty m:val="bi"/>
          </m:rPr>
          <w:rPr>
            <w:rFonts w:ascii="Cambria Math" w:eastAsiaTheme="minorEastAsia" w:hAnsi="Cambria Math"/>
          </w:rPr>
          <m:t>x</m:t>
        </m:r>
      </m:oMath>
      <w:r w:rsidR="00FA5751">
        <w:rPr>
          <w:rFonts w:eastAsiaTheme="minorEastAsia"/>
          <w:b/>
          <w:bCs/>
        </w:rPr>
        <w:t xml:space="preserve"> </w:t>
      </w:r>
      <w:r w:rsidR="00FA5751">
        <w:rPr>
          <w:rFonts w:eastAsiaTheme="minorEastAsia"/>
        </w:rPr>
        <w:t xml:space="preserve">không là tập mục phổ biến xác suất có trọng số. </w:t>
      </w:r>
      <w:r w:rsidR="00AA61DC">
        <w:rPr>
          <w:rFonts w:eastAsiaTheme="minorEastAsia"/>
        </w:rPr>
        <w:t xml:space="preserve">Nếu trọng số của một phần tử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r w:rsidR="00AA61DC" w:rsidRPr="00AA61DC">
        <w:rPr>
          <w:rFonts w:eastAsiaTheme="minorEastAsia"/>
        </w:rPr>
        <w:t xml:space="preserve">không </w:t>
      </w:r>
      <w:r w:rsidR="00AA61DC" w:rsidRPr="00AA61DC">
        <w:t>lớn hơn t</w:t>
      </w:r>
      <w:r w:rsidR="00AA61DC">
        <w:t xml:space="preserve">rọng số của tập mục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tập mục phổ biến xác suất có trọng số.</w:t>
      </w:r>
    </w:p>
    <w:p w14:paraId="2ADD1FD4" w14:textId="28DB7AA7" w:rsidR="00F27DF9" w:rsidRDefault="003B3E5A" w:rsidP="00E3553E">
      <w:pPr>
        <w:pStyle w:val="Nidungvnbn"/>
        <w:rPr>
          <w:rFonts w:eastAsiaTheme="minorEastAsia"/>
        </w:rPr>
      </w:pPr>
      <w:r>
        <w:rPr>
          <w:rFonts w:eastAsiaTheme="minorEastAsia"/>
        </w:rPr>
        <w:t xml:space="preserve">Chứng minh: </w:t>
      </w:r>
      <w:r w:rsidR="00005FC5">
        <w:rPr>
          <w:rFonts w:eastAsiaTheme="minorEastAsia"/>
        </w:rPr>
        <w:t xml:space="preserve">chúng ta có </w:t>
      </w:r>
      <w:r w:rsidR="00005FC5" w:rsidRPr="003A7669">
        <w:t>độ hỗ trợ tối thiểu</w:t>
      </w:r>
      <w:r w:rsidR="00005FC5">
        <w:t xml:space="preserve"> </w:t>
      </w:r>
      <m:oMath>
        <m:r>
          <m:rPr>
            <m:sty m:val="p"/>
          </m:rPr>
          <w:rPr>
            <w:rFonts w:ascii="Cambria Math" w:hAnsi="Cambria Math"/>
          </w:rPr>
          <m:t>λ</m:t>
        </m:r>
      </m:oMath>
      <w:r w:rsidR="00005FC5" w:rsidRPr="003A7669">
        <w:t>, độ tin cậy tối thiểu</w:t>
      </w:r>
      <w:r w:rsidR="00005FC5">
        <w:t xml:space="preserve"> </w:t>
      </w:r>
      <m:oMath>
        <m:r>
          <m:rPr>
            <m:sty m:val="p"/>
          </m:rPr>
          <w:rPr>
            <w:rFonts w:ascii="Cambria Math" w:hAnsi="Cambria Math"/>
          </w:rPr>
          <m:t>τ</m:t>
        </m:r>
      </m:oMath>
      <w:r w:rsidR="00361026">
        <w:rPr>
          <w:rFonts w:eastAsiaTheme="minorEastAsia"/>
        </w:rPr>
        <w:t xml:space="preserve">. Tập mục </w:t>
      </w:r>
      <m:oMath>
        <m:r>
          <m:rPr>
            <m:sty m:val="bi"/>
          </m:rPr>
          <w:rPr>
            <w:rFonts w:ascii="Cambria Math" w:eastAsiaTheme="minorEastAsia" w:hAnsi="Cambria Math"/>
          </w:rPr>
          <m:t>x</m:t>
        </m:r>
      </m:oMath>
      <w:r w:rsidR="00361026">
        <w:rPr>
          <w:rFonts w:eastAsiaTheme="minorEastAsia"/>
          <w:b/>
          <w:bCs/>
        </w:rPr>
        <w:t xml:space="preserve"> </w:t>
      </w:r>
      <w:r w:rsidR="00361026">
        <w:rPr>
          <w:rFonts w:eastAsiaTheme="minorEastAsia"/>
        </w:rPr>
        <w:t>không là tập mục phổ biến xác suất có trọng số, do đó:</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Ta có:</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đó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r>
        <w:rPr>
          <w:rFonts w:eastAsiaTheme="minorEastAsia"/>
        </w:rPr>
        <w:t>không là tập mục phổ biến xác suất có trọng số (điều phải chứng minh).</w:t>
      </w:r>
    </w:p>
    <w:p w14:paraId="48E8BE43" w14:textId="37ADC731" w:rsidR="00DA1303" w:rsidRDefault="00127F90" w:rsidP="006E24ED">
      <w:pPr>
        <w:pStyle w:val="Nidungvnbn"/>
      </w:pPr>
      <w:r>
        <w:t xml:space="preserve">Thuật toán WD-FIM tìm ra các tập mục phổ biến tối đa xác suất có trọng số dựa trên sự lặp lại giống như thuật toán U-Apriori. </w:t>
      </w:r>
      <w:r w:rsidR="006E24ED">
        <w:t xml:space="preserve">Có một số sự khác biệt đáng kể giữa thuật toán U-Apriori và WD-FIM. </w:t>
      </w:r>
      <w:r w:rsidR="006E24ED" w:rsidRPr="006E24ED">
        <w:t>Đầu tiên, thuật toán WD-FIM được đề xuất để khai thác các tập mục thường xuyên</w:t>
      </w:r>
      <w:r w:rsidR="006E24ED">
        <w:t xml:space="preserve"> tối đa xác suất</w:t>
      </w:r>
      <w:r w:rsidR="006E24ED" w:rsidRPr="006E24ED">
        <w:t xml:space="preserve"> có trọng số trong các tập dữ liệu không chắc chắn. </w:t>
      </w:r>
      <w:r w:rsidR="006E24ED">
        <w:t xml:space="preserve">Thuật toán </w:t>
      </w:r>
      <w:r w:rsidR="006E24ED" w:rsidRPr="006E24ED">
        <w:t xml:space="preserve">U-Apriori chỉ có thể được sử dụng để khám phá các tập mục thường xuyên trong các tập dữ liệu không chắc chắn. Thứ hai, cơ sở của thuật toán WD-FIM được đề xuất là tính chất khép kín xuống dựa trên phán đoán trọng số và tính tồn tại của các tập con thường xuyên có trọng số đã nêu ở trên, nhưng tính chất khép kín xuống </w:t>
      </w:r>
      <w:r w:rsidR="00A35424">
        <w:t xml:space="preserve">trong Định </w:t>
      </w:r>
      <w:r w:rsidR="006D42FB">
        <w:t>lí 2</w:t>
      </w:r>
      <w:r w:rsidR="00A35424">
        <w:t xml:space="preserve"> </w:t>
      </w:r>
      <w:r w:rsidR="006E24ED" w:rsidRPr="006E24ED">
        <w:t>được sử dụng trực tiếp để thu hẹp không gian tìm kiếm của các tập mục thường xuyên trong thuật toán U-Apriori. Dựa trên các định nghĩa và định lý đã nêu ở trên, mã giả của thuật toán WD-FIM được đề xuấ</w:t>
      </w:r>
      <w:r w:rsidR="00163282">
        <w:t>t.</w:t>
      </w:r>
    </w:p>
    <w:p w14:paraId="3F8E75A5" w14:textId="57200E9C" w:rsidR="00037759" w:rsidRDefault="00037759" w:rsidP="006612ED">
      <w:pPr>
        <w:pStyle w:val="Nidungvnbn"/>
      </w:pPr>
      <w:r>
        <w:t xml:space="preserve">Thuật toán WD-FIM nhận vào một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sidR="00AC2FE1">
        <w:rPr>
          <w:rFonts w:eastAsiaTheme="minorEastAsia"/>
        </w:rPr>
        <w:t xml:space="preserve">. </w:t>
      </w:r>
      <w:r w:rsidR="006612ED" w:rsidRPr="006612ED">
        <w:rPr>
          <w:rFonts w:eastAsiaTheme="minorEastAsia"/>
        </w:rPr>
        <w:t xml:space="preserve">Trước hết, các biến như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được khởi tạo (</w:t>
      </w:r>
      <w:r w:rsidR="006612ED">
        <w:rPr>
          <w:rFonts w:eastAsiaTheme="minorEastAsia"/>
        </w:rPr>
        <w:t>d</w:t>
      </w:r>
      <w:r w:rsidR="006612ED" w:rsidRPr="006612ED">
        <w:rPr>
          <w:rFonts w:eastAsiaTheme="minorEastAsia"/>
        </w:rPr>
        <w:t xml:space="preserve">òng 1). Sau đó, nó quét tập dữ liệu để lấy các tập mục có trọng số thường xuyên </w:t>
      </w:r>
      <w:r w:rsidR="006612ED">
        <w:rPr>
          <w:rFonts w:eastAsiaTheme="minorEastAsia"/>
        </w:rPr>
        <w:t>có kích thước là 1</w:t>
      </w:r>
      <w:r w:rsidR="006612ED" w:rsidRPr="006612ED">
        <w:rPr>
          <w:rFonts w:eastAsiaTheme="minorEastAsia"/>
        </w:rPr>
        <w:t xml:space="preserve"> (Các dòng 2 đến 8). Cuối cùng, dựa trên tính chất khép kín xuống dựa trên phán đoán trọng số và tính chất tồn tại của các tập con thường xuyên có trọng số được đề xuất, các tập mục </w:t>
      </w:r>
      <w:r w:rsidR="006612ED">
        <w:rPr>
          <w:rFonts w:eastAsiaTheme="minorEastAsia"/>
        </w:rPr>
        <w:t xml:space="preserve">thường xuyên tối đa xác suất </w:t>
      </w:r>
      <w:r w:rsidR="006612ED" w:rsidRPr="006612ED">
        <w:rPr>
          <w:rFonts w:eastAsiaTheme="minorEastAsia"/>
        </w:rPr>
        <w:t xml:space="preserve">có trọng số </w:t>
      </w:r>
      <w:r w:rsidR="00F56924">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sẽ được khám phá và tất cả các tập mục có trọng số thường xuyên sẽ được trả về (</w:t>
      </w:r>
      <w:r w:rsidR="00F56924">
        <w:rPr>
          <w:rFonts w:eastAsiaTheme="minorEastAsia"/>
        </w:rPr>
        <w:t>c</w:t>
      </w:r>
      <w:r w:rsidR="006612ED" w:rsidRPr="006612ED">
        <w:rPr>
          <w:rFonts w:eastAsiaTheme="minorEastAsia"/>
        </w:rPr>
        <w:t xml:space="preserve">ác dòng 9 đến 24). Trong quá trình này, việc tính toán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là cực kỳ quan trọng (</w:t>
      </w:r>
      <w:r w:rsidR="00F56924">
        <w:rPr>
          <w:rFonts w:eastAsiaTheme="minorEastAsia"/>
        </w:rPr>
        <w:t>c</w:t>
      </w:r>
      <w:r w:rsidR="006612ED" w:rsidRPr="006612ED">
        <w:rPr>
          <w:rFonts w:eastAsiaTheme="minorEastAsia"/>
        </w:rPr>
        <w:t>ác dòng 13 đến 15). Dòng 13 được thực hiện để đảm bảo rằng tất cả các tập mục có trọng số thường xuyên</w:t>
      </w:r>
      <w:r w:rsidR="00F56924">
        <w:rPr>
          <w:rFonts w:eastAsiaTheme="minorEastAsia"/>
        </w:rPr>
        <w:t xml:space="preserve"> với kích thước </w:t>
      </w:r>
      <m:oMath>
        <m:r>
          <w:rPr>
            <w:rFonts w:ascii="Cambria Math" w:eastAsiaTheme="minorEastAsia" w:hAnsi="Cambria Math"/>
          </w:rPr>
          <m:t>k</m:t>
        </m:r>
      </m:oMath>
      <w:r w:rsidR="006612ED" w:rsidRPr="006612ED">
        <w:rPr>
          <w:rFonts w:eastAsiaTheme="minorEastAsia"/>
        </w:rPr>
        <w:t xml:space="preserve"> đều được bao gồm trong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 xml:space="preserve">theo tính chất tồn tại của các tập con thường xuyên có trọng số. </w:t>
      </w:r>
      <w:r w:rsidR="0074551B">
        <w:rPr>
          <w:rFonts w:eastAsiaTheme="minorEastAsia"/>
        </w:rPr>
        <w:t xml:space="preserve">Hành </w:t>
      </w:r>
      <w:r w:rsidR="006612ED" w:rsidRPr="006612ED">
        <w:rPr>
          <w:rFonts w:eastAsiaTheme="minorEastAsia"/>
        </w:rPr>
        <w:t xml:space="preserve">động </w:t>
      </w:r>
      <w:r w:rsidR="0074551B">
        <w:rPr>
          <w:rFonts w:eastAsiaTheme="minorEastAsia"/>
        </w:rPr>
        <w:t>tạo ra các k</w:t>
      </w:r>
      <w:r w:rsidR="006612ED" w:rsidRPr="006612ED">
        <w:rPr>
          <w:rFonts w:eastAsiaTheme="minorEastAsia"/>
        </w:rPr>
        <w:t xml:space="preserve">ết nối tương tự như Apriori_gen trong thuật toán HEWI-Uapriori. Dòng 14 được thực hiện để lấy các tập mục chắc chắn không phải là tập mục có trọng số thường xuyên </w:t>
      </w:r>
      <w:r w:rsidR="00F65BAE">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theo tính chất khép kín xuống dựa trên phán đoán trọng số. </w:t>
      </w:r>
      <w:r w:rsidR="00F65BAE">
        <w:rPr>
          <w:rFonts w:eastAsiaTheme="minorEastAsia"/>
        </w:rPr>
        <w:t>Hành</w:t>
      </w:r>
      <w:r w:rsidR="006612ED" w:rsidRPr="006612ED">
        <w:rPr>
          <w:rFonts w:eastAsiaTheme="minorEastAsia"/>
        </w:rPr>
        <w:t xml:space="preserve"> động wConnection có nghĩa là các tập mục trong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được kết nối với các tập mục có trọng số nhỏ hơn trong</w:t>
      </w:r>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được thực hiện để thu hẹp không gian tìm kiếm của các tập mục có trọng số thường xuyên bằng cách xóa các tập mục chắc chắn không phải là tập mục</w:t>
      </w:r>
      <w:r w:rsidR="00725B98">
        <w:rPr>
          <w:rFonts w:eastAsiaTheme="minorEastAsia"/>
        </w:rPr>
        <w:t xml:space="preserve"> phổ biến tối đa xác suất</w:t>
      </w:r>
      <w:r w:rsidR="006612ED" w:rsidRPr="006612ED">
        <w:rPr>
          <w:rFonts w:eastAsiaTheme="minorEastAsia"/>
        </w:rPr>
        <w:t xml:space="preserve"> có trọng số </w:t>
      </w:r>
      <w:r w:rsidR="00725B98">
        <w:rPr>
          <w:rFonts w:eastAsiaTheme="minorEastAsia"/>
        </w:rPr>
        <w:t xml:space="preserve">với kích thước </w:t>
      </w:r>
      <m:oMath>
        <m:r>
          <w:rPr>
            <w:rFonts w:ascii="Cambria Math" w:eastAsiaTheme="minorEastAsia" w:hAnsi="Cambria Math"/>
          </w:rPr>
          <m:t>k</m:t>
        </m:r>
      </m:oMath>
      <w:r w:rsidR="00725B98">
        <w:rPr>
          <w:rFonts w:eastAsiaTheme="minorEastAsia"/>
        </w:rPr>
        <w:t xml:space="preserve"> </w:t>
      </w:r>
      <w:r w:rsidR="006612ED" w:rsidRPr="006612ED">
        <w:rPr>
          <w:rFonts w:eastAsiaTheme="minorEastAsia"/>
        </w:rPr>
        <w:t xml:space="preserve">khỏi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đó chúng ta tiến hành tìm ra các tập mục phổ biến tối đa xác suất có trọng số từ các tập mục phổ biến xác suất có trọng số.</w:t>
      </w:r>
    </w:p>
    <w:p w14:paraId="0B76082A" w14:textId="35B47138" w:rsidR="00A35424" w:rsidRDefault="00EE5350" w:rsidP="00EE5350">
      <w:pPr>
        <w:pStyle w:val="Heading3"/>
      </w:pPr>
      <w: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8C47E1">
        <w:tc>
          <w:tcPr>
            <w:tcW w:w="8781" w:type="dxa"/>
            <w:gridSpan w:val="2"/>
          </w:tcPr>
          <w:p w14:paraId="03DFF391" w14:textId="6720C545" w:rsidR="00EE5070" w:rsidRPr="00EE5070" w:rsidRDefault="00EE5070" w:rsidP="008C47E1">
            <w:r>
              <w:rPr>
                <w:b/>
                <w:bCs/>
              </w:rPr>
              <w:t>Thuật toán</w:t>
            </w:r>
            <w:r w:rsidRPr="003A7669">
              <w:rPr>
                <w:b/>
                <w:bCs/>
              </w:rPr>
              <w:t xml:space="preserve"> </w:t>
            </w:r>
            <w:r>
              <w:rPr>
                <w:b/>
                <w:bCs/>
              </w:rPr>
              <w:t xml:space="preserve">4 </w:t>
            </w:r>
            <w:r w:rsidRPr="00EE5070">
              <w:t>WD-FIM</w:t>
            </w:r>
          </w:p>
        </w:tc>
      </w:tr>
      <w:tr w:rsidR="00EE5070" w:rsidRPr="003A7669" w14:paraId="5D605F22" w14:textId="77777777" w:rsidTr="008C47E1">
        <w:tc>
          <w:tcPr>
            <w:tcW w:w="8781" w:type="dxa"/>
            <w:gridSpan w:val="2"/>
          </w:tcPr>
          <w:p w14:paraId="40FA4CC8" w14:textId="77777777" w:rsidR="00EE5070" w:rsidRPr="003A7669" w:rsidRDefault="00EE5070" w:rsidP="008C47E1">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EE5070" w:rsidRPr="003A7669" w14:paraId="757D4600" w14:textId="77777777" w:rsidTr="008C47E1">
        <w:tc>
          <w:tcPr>
            <w:tcW w:w="8781" w:type="dxa"/>
            <w:gridSpan w:val="2"/>
          </w:tcPr>
          <w:p w14:paraId="552E8A52" w14:textId="77777777" w:rsidR="00EE5070" w:rsidRPr="003A7669" w:rsidRDefault="00EE5070" w:rsidP="008C47E1">
            <w:r w:rsidRPr="003A7669">
              <w:rPr>
                <w:b/>
                <w:bCs/>
              </w:rPr>
              <w:t>Đầu ra</w:t>
            </w:r>
            <w:r w:rsidRPr="003A7669">
              <w:t xml:space="preserve">: danh sách </w:t>
            </w:r>
            <w:r w:rsidRPr="003A7669">
              <w:rPr>
                <w:rFonts w:eastAsiaTheme="minorEastAsia"/>
              </w:rPr>
              <w:t>tập mục phổ biến theo xác suất có trọng số</w:t>
            </w:r>
          </w:p>
        </w:tc>
      </w:tr>
      <w:tr w:rsidR="00EE5070" w14:paraId="0038D0A2" w14:textId="77777777" w:rsidTr="008C47E1">
        <w:tc>
          <w:tcPr>
            <w:tcW w:w="938" w:type="dxa"/>
          </w:tcPr>
          <w:p w14:paraId="61F36283" w14:textId="77777777" w:rsidR="00EE5070" w:rsidRPr="003A7669" w:rsidRDefault="00EE5070" w:rsidP="008C47E1">
            <w:r w:rsidRPr="003A7669">
              <w:t>1</w:t>
            </w:r>
          </w:p>
        </w:tc>
        <w:tc>
          <w:tcPr>
            <w:tcW w:w="7843" w:type="dxa"/>
          </w:tcPr>
          <w:p w14:paraId="511726D0" w14:textId="3A169A73" w:rsidR="00EE5070" w:rsidRPr="00740515" w:rsidRDefault="00EE5070" w:rsidP="008C47E1">
            <w:pPr>
              <w:tabs>
                <w:tab w:val="left" w:pos="480"/>
              </w:tabs>
              <w:rPr>
                <w:rFonts w:eastAsiaTheme="minorEastAsia"/>
              </w:rPr>
            </w:pPr>
            <w:r>
              <w:rPr>
                <w:rFonts w:eastAsiaTheme="minorEastAsia"/>
              </w:rPr>
              <w:t xml:space="preserve">khởi tạo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8C47E1">
        <w:tc>
          <w:tcPr>
            <w:tcW w:w="938" w:type="dxa"/>
          </w:tcPr>
          <w:p w14:paraId="1EA88CE1" w14:textId="77777777" w:rsidR="00EE5070" w:rsidRDefault="00EE5070" w:rsidP="008C47E1">
            <w:r>
              <w:lastRenderedPageBreak/>
              <w:t>2</w:t>
            </w:r>
          </w:p>
        </w:tc>
        <w:tc>
          <w:tcPr>
            <w:tcW w:w="7843" w:type="dxa"/>
          </w:tcPr>
          <w:p w14:paraId="433145CB" w14:textId="77777777" w:rsidR="00EE5070" w:rsidRPr="00916CC5" w:rsidRDefault="00000000" w:rsidP="008C47E1">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tập mục phổ biến xác suất có trọng số với kích thước là 1 theo Định nghĩa 6</w:t>
            </w:r>
          </w:p>
        </w:tc>
      </w:tr>
      <w:tr w:rsidR="00EE5070" w:rsidRPr="00DA1303" w14:paraId="74E2BE85" w14:textId="77777777" w:rsidTr="008C47E1">
        <w:tc>
          <w:tcPr>
            <w:tcW w:w="938" w:type="dxa"/>
          </w:tcPr>
          <w:p w14:paraId="01101D4F" w14:textId="77777777" w:rsidR="00EE5070" w:rsidRPr="00733238" w:rsidRDefault="00EE5070" w:rsidP="008C47E1">
            <w:pPr>
              <w:rPr>
                <w:lang w:val="nl-NL"/>
              </w:rPr>
            </w:pPr>
            <w:r>
              <w:rPr>
                <w:lang w:val="nl-NL"/>
              </w:rPr>
              <w:t>3</w:t>
            </w:r>
          </w:p>
        </w:tc>
        <w:tc>
          <w:tcPr>
            <w:tcW w:w="7843" w:type="dxa"/>
          </w:tcPr>
          <w:p w14:paraId="62410ED4" w14:textId="3F220375" w:rsidR="00EE5070" w:rsidRPr="003B2797" w:rsidRDefault="00EE5070" w:rsidP="008C47E1">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B74D0E" w14:paraId="7368671B" w14:textId="77777777" w:rsidTr="008C47E1">
        <w:tc>
          <w:tcPr>
            <w:tcW w:w="938" w:type="dxa"/>
          </w:tcPr>
          <w:p w14:paraId="2FE1D96A" w14:textId="16B7836E" w:rsidR="009B5DB7" w:rsidRDefault="00996683" w:rsidP="008C47E1">
            <w:pPr>
              <w:rPr>
                <w:lang w:val="nl-NL"/>
              </w:rPr>
            </w:pPr>
            <w:r>
              <w:rPr>
                <w:lang w:val="nl-NL"/>
              </w:rPr>
              <w:t>4</w:t>
            </w:r>
          </w:p>
        </w:tc>
        <w:tc>
          <w:tcPr>
            <w:tcW w:w="7843" w:type="dxa"/>
          </w:tcPr>
          <w:p w14:paraId="065E86DC" w14:textId="78499644" w:rsidR="009B5DB7" w:rsidRPr="00847894" w:rsidRDefault="00000000" w:rsidP="008C47E1">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B74D0E" w14:paraId="2293BDF3" w14:textId="77777777" w:rsidTr="008C47E1">
        <w:tc>
          <w:tcPr>
            <w:tcW w:w="938" w:type="dxa"/>
          </w:tcPr>
          <w:p w14:paraId="58355B91" w14:textId="1939E190" w:rsidR="009B5DB7" w:rsidRDefault="00996683" w:rsidP="008C47E1">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8C47E1">
        <w:tc>
          <w:tcPr>
            <w:tcW w:w="938" w:type="dxa"/>
          </w:tcPr>
          <w:p w14:paraId="42E60E7E" w14:textId="5C8F198B" w:rsidR="00446A80" w:rsidRDefault="00996683" w:rsidP="008C47E1">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8C47E1">
        <w:tc>
          <w:tcPr>
            <w:tcW w:w="938" w:type="dxa"/>
          </w:tcPr>
          <w:p w14:paraId="39B3E203" w14:textId="6F8F0530" w:rsidR="00EE5070" w:rsidRPr="00733238" w:rsidRDefault="00996683" w:rsidP="008C47E1">
            <w:pPr>
              <w:rPr>
                <w:lang w:val="nl-NL"/>
              </w:rPr>
            </w:pPr>
            <w:r>
              <w:rPr>
                <w:lang w:val="nl-NL"/>
              </w:rPr>
              <w:t>7</w:t>
            </w:r>
          </w:p>
        </w:tc>
        <w:tc>
          <w:tcPr>
            <w:tcW w:w="7843" w:type="dxa"/>
          </w:tcPr>
          <w:p w14:paraId="44F263EF" w14:textId="77777777" w:rsidR="00EE5070" w:rsidRPr="00C315C0" w:rsidRDefault="00EE5070" w:rsidP="008C47E1">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8C47E1">
        <w:tc>
          <w:tcPr>
            <w:tcW w:w="938" w:type="dxa"/>
          </w:tcPr>
          <w:p w14:paraId="24B6881E" w14:textId="1C5DA9B7" w:rsidR="00EE5070" w:rsidRDefault="00996683" w:rsidP="008C47E1">
            <w:pPr>
              <w:rPr>
                <w:lang w:val="nl-NL"/>
              </w:rPr>
            </w:pPr>
            <w:r>
              <w:rPr>
                <w:lang w:val="nl-NL"/>
              </w:rPr>
              <w:t>8</w:t>
            </w:r>
          </w:p>
        </w:tc>
        <w:tc>
          <w:tcPr>
            <w:tcW w:w="7843" w:type="dxa"/>
          </w:tcPr>
          <w:p w14:paraId="0990A624" w14:textId="24507586" w:rsidR="00EE5070" w:rsidRPr="00740515" w:rsidRDefault="00EE5070" w:rsidP="008C47E1">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8C47E1">
        <w:tc>
          <w:tcPr>
            <w:tcW w:w="938" w:type="dxa"/>
          </w:tcPr>
          <w:p w14:paraId="49259315" w14:textId="5044A480" w:rsidR="00EE5070" w:rsidRPr="00740515" w:rsidRDefault="00996683" w:rsidP="008C47E1">
            <w:pPr>
              <w:rPr>
                <w:lang w:val="nl-NL"/>
              </w:rPr>
            </w:pPr>
            <w:r>
              <w:rPr>
                <w:lang w:val="nl-NL"/>
              </w:rPr>
              <w:t>9</w:t>
            </w:r>
          </w:p>
        </w:tc>
        <w:tc>
          <w:tcPr>
            <w:tcW w:w="7843" w:type="dxa"/>
          </w:tcPr>
          <w:p w14:paraId="41886F4F" w14:textId="45175F70" w:rsidR="00EE5070" w:rsidRPr="00C315C0" w:rsidRDefault="00EE5070" w:rsidP="008C47E1">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8C47E1">
        <w:tc>
          <w:tcPr>
            <w:tcW w:w="938" w:type="dxa"/>
          </w:tcPr>
          <w:p w14:paraId="2654CD88" w14:textId="4760F635" w:rsidR="00996683" w:rsidRDefault="00996683" w:rsidP="008C47E1">
            <w:pPr>
              <w:rPr>
                <w:lang w:val="nl-NL"/>
              </w:rPr>
            </w:pPr>
            <w:r>
              <w:rPr>
                <w:lang w:val="nl-NL"/>
              </w:rPr>
              <w:t>10</w:t>
            </w:r>
          </w:p>
        </w:tc>
        <w:tc>
          <w:tcPr>
            <w:tcW w:w="7843" w:type="dxa"/>
          </w:tcPr>
          <w:p w14:paraId="1E5DB239" w14:textId="4D16ACE4" w:rsidR="00996683" w:rsidRPr="00996683" w:rsidRDefault="00996683" w:rsidP="008C47E1">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B74D0E" w14:paraId="470FA474" w14:textId="77777777" w:rsidTr="008C47E1">
        <w:tc>
          <w:tcPr>
            <w:tcW w:w="938" w:type="dxa"/>
          </w:tcPr>
          <w:p w14:paraId="6340E62C" w14:textId="316B5BCF" w:rsidR="00996683" w:rsidRDefault="00996683" w:rsidP="008C47E1">
            <w:pPr>
              <w:rPr>
                <w:lang w:val="nl-NL"/>
              </w:rPr>
            </w:pPr>
            <w:r>
              <w:rPr>
                <w:lang w:val="nl-NL"/>
              </w:rPr>
              <w:t>11</w:t>
            </w:r>
          </w:p>
        </w:tc>
        <w:tc>
          <w:tcPr>
            <w:tcW w:w="7843" w:type="dxa"/>
          </w:tcPr>
          <w:p w14:paraId="4BCB0871" w14:textId="0FBB123E" w:rsidR="00996683" w:rsidRPr="00996683" w:rsidRDefault="00996683" w:rsidP="008C47E1">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B74D0E" w14:paraId="5B0D8435" w14:textId="77777777" w:rsidTr="008C47E1">
        <w:tc>
          <w:tcPr>
            <w:tcW w:w="938" w:type="dxa"/>
          </w:tcPr>
          <w:p w14:paraId="1D906831" w14:textId="6D927558" w:rsidR="00EE5070" w:rsidRDefault="00996683" w:rsidP="008C47E1">
            <w:pPr>
              <w:rPr>
                <w:lang w:val="nl-NL"/>
              </w:rPr>
            </w:pPr>
            <w:r>
              <w:rPr>
                <w:lang w:val="nl-NL"/>
              </w:rPr>
              <w:t>12</w:t>
            </w:r>
          </w:p>
        </w:tc>
        <w:tc>
          <w:tcPr>
            <w:tcW w:w="7843" w:type="dxa"/>
          </w:tcPr>
          <w:p w14:paraId="47F9F3DF" w14:textId="77777777" w:rsidR="00EE5070" w:rsidRPr="00A04678" w:rsidRDefault="00EE5070" w:rsidP="008C47E1">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8C47E1">
        <w:tc>
          <w:tcPr>
            <w:tcW w:w="938" w:type="dxa"/>
          </w:tcPr>
          <w:p w14:paraId="3095C90F" w14:textId="7AA6ABDD" w:rsidR="00EE5070" w:rsidRDefault="00996683" w:rsidP="008C47E1">
            <w:pPr>
              <w:rPr>
                <w:lang w:val="nl-NL"/>
              </w:rPr>
            </w:pPr>
            <w:r>
              <w:rPr>
                <w:lang w:val="nl-NL"/>
              </w:rPr>
              <w:t>13</w:t>
            </w:r>
          </w:p>
        </w:tc>
        <w:tc>
          <w:tcPr>
            <w:tcW w:w="7843" w:type="dxa"/>
          </w:tcPr>
          <w:p w14:paraId="7D4F1C30" w14:textId="77777777" w:rsidR="00EE5070" w:rsidRDefault="00EE5070" w:rsidP="008C47E1">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B74D0E" w14:paraId="44511490" w14:textId="77777777" w:rsidTr="008C47E1">
        <w:tc>
          <w:tcPr>
            <w:tcW w:w="938" w:type="dxa"/>
          </w:tcPr>
          <w:p w14:paraId="1DD26230" w14:textId="3F4AAEC9" w:rsidR="00EE5070" w:rsidRDefault="00996683" w:rsidP="008C47E1">
            <w:pPr>
              <w:rPr>
                <w:lang w:val="nl-NL"/>
              </w:rPr>
            </w:pPr>
            <w:r>
              <w:rPr>
                <w:lang w:val="nl-NL"/>
              </w:rPr>
              <w:t>14</w:t>
            </w:r>
          </w:p>
        </w:tc>
        <w:tc>
          <w:tcPr>
            <w:tcW w:w="7843" w:type="dxa"/>
          </w:tcPr>
          <w:p w14:paraId="2B0D9D1C" w14:textId="77777777" w:rsidR="00EE5070" w:rsidRPr="00A04678" w:rsidRDefault="00EE5070" w:rsidP="008C47E1">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8C47E1">
        <w:tc>
          <w:tcPr>
            <w:tcW w:w="938" w:type="dxa"/>
          </w:tcPr>
          <w:p w14:paraId="758EA689" w14:textId="7DDB404F" w:rsidR="00EE5070" w:rsidRDefault="00996683" w:rsidP="008C47E1">
            <w:pPr>
              <w:rPr>
                <w:lang w:val="nl-NL"/>
              </w:rPr>
            </w:pPr>
            <w:r>
              <w:rPr>
                <w:lang w:val="nl-NL"/>
              </w:rPr>
              <w:t>15</w:t>
            </w:r>
          </w:p>
        </w:tc>
        <w:tc>
          <w:tcPr>
            <w:tcW w:w="7843" w:type="dxa"/>
          </w:tcPr>
          <w:p w14:paraId="7C97C7E2" w14:textId="77777777" w:rsidR="00EE5070" w:rsidRDefault="00EE5070" w:rsidP="008C47E1">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r>
        <w:rPr>
          <w:lang w:val="en-US"/>
        </w:rPr>
        <w:t xml:space="preserve">Phương pháp </w:t>
      </w:r>
      <w:r w:rsidR="00E23FD7">
        <w:rPr>
          <w:lang w:val="en-US"/>
        </w:rPr>
        <w:t>wPMFI-MAX</w:t>
      </w:r>
    </w:p>
    <w:p w14:paraId="54313BAC" w14:textId="7BA4F803" w:rsidR="002C7E9C" w:rsidRDefault="002C7E9C" w:rsidP="002C7E9C">
      <w:pPr>
        <w:pStyle w:val="Heading3"/>
      </w:pPr>
      <w:r>
        <w:t>Mô tả thuật toán và chứng minh</w:t>
      </w:r>
    </w:p>
    <w:p w14:paraId="76C84EC7" w14:textId="77777777" w:rsidR="00680050" w:rsidRDefault="00B83CAF" w:rsidP="00B83CAF">
      <w:pPr>
        <w:pStyle w:val="Nidungvnbn"/>
      </w:pPr>
      <w:r>
        <w:lastRenderedPageBreak/>
        <w:t>Thuật toán wPMFI-MAX bao gồm hai bước: tạo ra các tập ứng viên và tìm ra các tập mục phổ biến tối đa xác suất có trọng số. Đầu tiên, tôi tìm ra cận cho kì vọng tập mục, tạo ra các tập ứng viên và đưa ra các chứng minh. Thứ hai, chúng tôi sẽ đưa ra thuật toán để khai phá các t</w:t>
      </w:r>
      <w:r w:rsidR="00680050">
        <w:t>ập mục phổ biến tối đa xác suất dựa trên định nghĩa và các cận của kì vọng.</w:t>
      </w:r>
    </w:p>
    <w:p w14:paraId="6C1D2ACF" w14:textId="2A66B5C4" w:rsidR="00B83CAF" w:rsidRPr="00B83CAF" w:rsidRDefault="00680050" w:rsidP="00B83CAF">
      <w:pPr>
        <w:pStyle w:val="Nidungvnbn"/>
      </w:pPr>
      <w:r w:rsidRPr="001D17E4">
        <w:rPr>
          <w:b/>
          <w:bCs/>
        </w:rPr>
        <w:t>Định lí 3</w:t>
      </w:r>
      <w:r>
        <w:t xml:space="preserve">: Cho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Pr>
          <w:rFonts w:eastAsiaTheme="minorEastAsia"/>
        </w:rPr>
        <w:t xml:space="preserve">, chúng ta có cận trên và cận dưới cho kì vọng của tập mục </w:t>
      </w:r>
      <w:r w:rsidRPr="00680050">
        <w:rPr>
          <w:rFonts w:eastAsiaTheme="minorEastAsia"/>
          <w:b/>
          <w:bCs/>
          <w:i/>
          <w:iCs/>
        </w:rPr>
        <w:t>x</w:t>
      </w:r>
      <w:r>
        <w:rPr>
          <w:rFonts w:eastAsiaTheme="minorEastAsia"/>
        </w:rPr>
        <w:t xml:space="preserve"> như sau:</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r>
        <w:t xml:space="preserve">Chứng minh: </w:t>
      </w:r>
      <w:r w:rsidR="001C5F52">
        <w:t xml:space="preserve">Cho cơ sở dữ liệu không chắc chắn </w:t>
      </w:r>
      <w:r w:rsidR="001C5F52" w:rsidRPr="003A7669">
        <w:rPr>
          <w:rFonts w:eastAsiaTheme="minorEastAsia"/>
          <w:b/>
          <w:bCs/>
          <w:i/>
          <w:iCs/>
        </w:rPr>
        <w:t>D</w:t>
      </w:r>
      <w:r w:rsidR="001C5F52">
        <w:t>,</w:t>
      </w:r>
      <w:r w:rsidR="000534AF">
        <w:t xml:space="preserve"> độ hỗ trợ tối thiểu </w:t>
      </w:r>
      <m:oMath>
        <m:r>
          <m:rPr>
            <m:sty m:val="p"/>
          </m:rPr>
          <w:rPr>
            <w:rFonts w:ascii="Cambria Math" w:hAnsi="Cambria Math"/>
          </w:rPr>
          <m:t>λ</m:t>
        </m:r>
      </m:oMath>
      <w:r w:rsidR="000534AF">
        <w:rPr>
          <w:rFonts w:eastAsiaTheme="minorEastAsia"/>
        </w:rPr>
        <w:t>,</w:t>
      </w:r>
      <w:r w:rsidR="001C5F52">
        <w:t xml:space="preserve"> </w:t>
      </w:r>
      <w:r w:rsidR="001C5F52">
        <w:rPr>
          <w:rFonts w:eastAsiaTheme="minorEastAsia"/>
        </w:rPr>
        <w:t xml:space="preserve">độ tin cậy tối thiểu </w:t>
      </w:r>
      <m:oMath>
        <m:r>
          <m:rPr>
            <m:sty m:val="p"/>
          </m:rPr>
          <w:rPr>
            <w:rFonts w:ascii="Cambria Math" w:eastAsiaTheme="minorEastAsia" w:hAnsi="Cambria Math"/>
          </w:rPr>
          <m:t>τ</m:t>
        </m:r>
      </m:oMath>
      <w:r w:rsidR="001C5F52">
        <w:rPr>
          <w:rFonts w:eastAsiaTheme="minorEastAsia"/>
        </w:rPr>
        <w:t>.</w:t>
      </w:r>
      <w:r w:rsidR="001C5F52">
        <w:t xml:space="preserve"> </w:t>
      </w:r>
      <w:r w:rsidR="00416C57">
        <w:t xml:space="preserve">Đối với tập mục </w:t>
      </w:r>
      <w:r w:rsidR="00416C57" w:rsidRPr="00620FCE">
        <w:rPr>
          <w:b/>
          <w:bCs/>
          <w:i/>
          <w:iCs/>
        </w:rPr>
        <w:t>x</w:t>
      </w:r>
      <w:r w:rsidR="00416C57">
        <w:t>, vecto</w:t>
      </w:r>
      <w:r w:rsidR="00416C57">
        <w:rPr>
          <w:rFonts w:eastAsiaTheme="minorEastAsia"/>
        </w:rPr>
        <w:t xml:space="preserve"> tổng xác suất độ hỗ trợ của tập mục </w:t>
      </w:r>
      <w:r w:rsidR="00416C57" w:rsidRPr="00620FCE">
        <w:rPr>
          <w:rFonts w:eastAsiaTheme="minorEastAsia"/>
          <w:b/>
          <w:bCs/>
          <w:i/>
          <w:iCs/>
        </w:rPr>
        <w:t>x</w:t>
      </w:r>
      <w:r w:rsidR="00416C57">
        <w:rPr>
          <w:rFonts w:eastAsiaTheme="minorEastAsia"/>
          <w:b/>
          <w:bCs/>
        </w:rPr>
        <w:t xml:space="preserve"> </w:t>
      </w:r>
      <w:r w:rsidR="00416C57">
        <w:rPr>
          <w:rFonts w:eastAsiaTheme="minorEastAsia"/>
        </w:rPr>
        <w:t xml:space="preserve">là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r w:rsidR="00416C57">
        <w:t xml:space="preserve">Từ Định nghĩa </w:t>
      </w:r>
      <w:r w:rsidR="001D17E4">
        <w:t>5</w:t>
      </w:r>
      <w:r w:rsidR="000534AF">
        <w:t xml:space="preserve"> </w:t>
      </w:r>
      <w:r w:rsidR="001D17E4">
        <w:t>ta có:</w:t>
      </w:r>
    </w:p>
    <w:bookmarkStart w:id="25" w:name="_Toc161475323"/>
    <w:bookmarkStart w:id="26" w:name="_Toc162634671"/>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r>
        <w:rPr>
          <w:rFonts w:eastAsiaTheme="minorEastAsia"/>
          <w:iCs/>
        </w:rPr>
        <w:t xml:space="preserve">Chúng ta đặt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chặn Chernoff ta có:</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r>
        <w:lastRenderedPageBreak/>
        <w:t xml:space="preserve">Tương tự, chúng ta đặt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chặn Chernoff ta có:</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r>
        <w:rPr>
          <w:rFonts w:eastAsiaTheme="minorEastAsia"/>
        </w:rPr>
        <w:t xml:space="preserve">Từ chứng minh trên chúng ta có thêm chiến lượt cắt tia nếu kì vọng của tập mục </w:t>
      </w:r>
      <w:r w:rsidRPr="001C37DF">
        <w:rPr>
          <w:rFonts w:eastAsiaTheme="minorEastAsia"/>
          <w:b/>
          <w:bCs/>
          <w:i/>
          <w:iCs/>
        </w:rPr>
        <w:t>x</w:t>
      </w:r>
      <w:r>
        <w:rPr>
          <w:rFonts w:eastAsiaTheme="minorEastAsia"/>
        </w:rPr>
        <w:t xml:space="preserve"> không lớn hơn lb(</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tập mục phổ biến xác suất có trọng số và nếu kì vọng của tập mục </w:t>
      </w:r>
      <w:r w:rsidRPr="00472807">
        <w:rPr>
          <w:rFonts w:eastAsiaTheme="minorEastAsia"/>
          <w:b/>
          <w:bCs/>
          <w:i/>
          <w:iCs/>
        </w:rPr>
        <w:t>x</w:t>
      </w:r>
      <w:r>
        <w:rPr>
          <w:rFonts w:eastAsiaTheme="minorEastAsia"/>
        </w:rPr>
        <w:t xml:space="preserve"> lớn hơn ub</w:t>
      </w:r>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chắn chắn là tập mục phổ biến xác suất có trọng số.</w:t>
      </w:r>
    </w:p>
    <w:p w14:paraId="26FBB8B7" w14:textId="41DF6CA7" w:rsidR="00D0791D" w:rsidRDefault="00D0791D" w:rsidP="00D0791D">
      <w:pPr>
        <w:pStyle w:val="Heading4"/>
      </w:pPr>
      <w:r>
        <w:t>Tập ứng viên</w:t>
      </w:r>
    </w:p>
    <w:p w14:paraId="3F900CB0" w14:textId="66DAFE72" w:rsidR="007A1C74" w:rsidRDefault="00807CB4" w:rsidP="000551A8">
      <w:pPr>
        <w:pStyle w:val="Nidungvnbn"/>
      </w:pPr>
      <w:r>
        <w:t>Tương tự</w:t>
      </w:r>
      <w:r w:rsidRPr="00807CB4">
        <w:t xml:space="preserve"> thuật toán Apriori</w:t>
      </w:r>
      <w:r w:rsidR="00DD4C69">
        <w:t>, chúng ta</w:t>
      </w:r>
      <w:r w:rsidRPr="00807CB4">
        <w:t xml:space="preserve"> gặp phải vấn đề với</w:t>
      </w:r>
      <w:r w:rsidR="00DD4C69">
        <w:t xml:space="preserve"> rất nhiều</w:t>
      </w:r>
      <w:r w:rsidRPr="00807CB4">
        <w:t xml:space="preserve"> tập ứng viên, dẫn đến việc xử lý không hiệu quả. Điều này là do </w:t>
      </w:r>
      <w:r w:rsidR="00637ED3">
        <w:t xml:space="preserve">thuật toán </w:t>
      </w:r>
      <w:r w:rsidRPr="00807CB4">
        <w:t xml:space="preserve">Apriori lựa chọn các ứng viên dựa trên độ hỗ trợ của các tập mục. Theo </w:t>
      </w:r>
      <w:r w:rsidR="00F95307">
        <w:t>Định nghĩa 6</w:t>
      </w:r>
      <w:r w:rsidRPr="00807CB4">
        <w:t xml:space="preserve">, </w:t>
      </w:r>
      <w:r w:rsidR="00424298" w:rsidRPr="00424298">
        <w:rPr>
          <w:b/>
          <w:bCs/>
          <w:i/>
          <w:iCs/>
        </w:rPr>
        <w:t>x</w:t>
      </w:r>
      <w:r w:rsidRPr="00807CB4">
        <w:t xml:space="preserve"> là một </w:t>
      </w:r>
      <w:r w:rsidR="009E15F0">
        <w:t>tập mục phổ biến xác suất có trọng số</w:t>
      </w:r>
      <w:r w:rsidRPr="00807CB4">
        <w:t xml:space="preserve"> </w:t>
      </w:r>
      <w:r w:rsidR="009E15F0">
        <w:t xml:space="preserve">nếu </w:t>
      </w:r>
      <w:r w:rsidRPr="00807CB4">
        <w:t xml:space="preserve">và chỉ nếu </w:t>
      </w:r>
      <w:r w:rsidR="009E15F0">
        <w:rPr>
          <w:rFonts w:eastAsiaTheme="minorEastAsia"/>
        </w:rPr>
        <w:t>đ</w:t>
      </w:r>
      <w:r w:rsidR="009E15F0" w:rsidRPr="003A7669">
        <w:rPr>
          <w:rFonts w:eastAsiaTheme="minorEastAsia"/>
        </w:rPr>
        <w:t>ộ hỗ trợ xác suất có trọng số</w:t>
      </w:r>
      <w:r w:rsidR="009E15F0">
        <w:rPr>
          <w:rFonts w:eastAsiaTheme="minorEastAsia"/>
        </w:rPr>
        <w:t xml:space="preserve"> không bé hơn độ hỗ trợ tối thiểu</w:t>
      </w:r>
      <w:r w:rsidRPr="00807CB4">
        <w:t xml:space="preserve">. Tính chất này có thể được sử dụng để tăng tốc quá trình tạo ứng viên. Tuy nhiên, việc tính toán </w:t>
      </w:r>
      <w:r w:rsidR="006B3477">
        <w:rPr>
          <w:rFonts w:eastAsiaTheme="minorEastAsia"/>
        </w:rPr>
        <w:t>đ</w:t>
      </w:r>
      <w:r w:rsidR="006B3477" w:rsidRPr="003A7669">
        <w:rPr>
          <w:rFonts w:eastAsiaTheme="minorEastAsia"/>
        </w:rPr>
        <w:t>ộ hỗ trợ xác suất có trọng số</w:t>
      </w:r>
      <w:r w:rsidRPr="00807CB4">
        <w:t xml:space="preserve"> trong thực tế không </w:t>
      </w:r>
      <w:r w:rsidR="00630F02">
        <w:t xml:space="preserve">đơn giản. </w:t>
      </w:r>
      <w:r w:rsidR="000551A8">
        <w:t>V</w:t>
      </w:r>
      <w:r w:rsidR="000551A8" w:rsidRPr="000551A8">
        <w:t xml:space="preserve">ới bất kỳ </w:t>
      </w:r>
      <w:r w:rsidR="007275D4">
        <w:t>tập mục phổ biến xác suất có trọng số</w:t>
      </w:r>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nhận thấy rằng tồn tại một </w:t>
      </w:r>
      <w:r w:rsidR="00DA1877">
        <w:t xml:space="preserve">cận dưới </w:t>
      </w:r>
      <w:r w:rsidR="00920060">
        <w:t xml:space="preserve">đối với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đó </w:t>
      </w:r>
      <w:r w:rsidR="000551A8" w:rsidRPr="000551A8">
        <w:t xml:space="preserve">đối với một ứng viên, </w:t>
      </w:r>
      <w:r w:rsidR="0087451C">
        <w:t>độ hỗ trợ kì vọng</w:t>
      </w:r>
      <w:r w:rsidR="00215BA6">
        <w:t xml:space="preserve"> của tập mục phổ biến tối đa xác suất có trọng số</w:t>
      </w:r>
      <w:r w:rsidR="0087451C">
        <w:t xml:space="preserve"> sẽ lớn hơn cận dưới của độ hỗ trợ xác suất</w:t>
      </w:r>
      <w:r w:rsidR="000551A8" w:rsidRPr="000551A8">
        <w:t xml:space="preserve">. </w:t>
      </w:r>
    </w:p>
    <w:p w14:paraId="7F591DB1" w14:textId="49074A09" w:rsidR="00D935A8" w:rsidRPr="00280857" w:rsidRDefault="00D935A8" w:rsidP="00D935A8">
      <w:pPr>
        <w:pStyle w:val="Nidungvnbn"/>
      </w:pPr>
      <w:r w:rsidRPr="00280857">
        <w:lastRenderedPageBreak/>
        <w:t xml:space="preserve">Thuật toán 5 thực hiện quy trình tạo các </w:t>
      </w:r>
      <w:r w:rsidR="006564B6" w:rsidRPr="00280857">
        <w:t xml:space="preserve">tập </w:t>
      </w:r>
      <w:r w:rsidRPr="00280857">
        <w:t xml:space="preserve">ứng viên cho tập </w:t>
      </w:r>
      <w:r w:rsidR="00A74EE4" w:rsidRPr="00280857">
        <w:t xml:space="preserve">mục </w:t>
      </w:r>
      <w:r w:rsidRPr="00280857">
        <w:t xml:space="preserve">phổ biến </w:t>
      </w:r>
      <w:r w:rsidR="00A74EE4" w:rsidRPr="00280857">
        <w:t>tối đa xác suất có trọng số</w:t>
      </w:r>
      <w:r w:rsidRPr="00280857">
        <w:t xml:space="preserve"> </w:t>
      </w:r>
      <w:r w:rsidR="007D203D" w:rsidRPr="00280857">
        <w:t>dựa trên cận của độ hỗ trợ kì vọng</w:t>
      </w:r>
      <w:r w:rsidRPr="00280857">
        <w:t xml:space="preserve"> (dựa trên Định lý </w:t>
      </w:r>
      <w:r w:rsidR="00422795" w:rsidRPr="00280857">
        <w:t>3</w:t>
      </w:r>
      <w:r w:rsidRPr="00280857">
        <w:t>). Phương pháp này cải tiến</w:t>
      </w:r>
      <w:r w:rsidR="0027021D" w:rsidRPr="00280857">
        <w:t xml:space="preserve"> dựa trên thuật toán</w:t>
      </w:r>
      <w:r w:rsidRPr="00280857">
        <w:t xml:space="preserve"> Apriori bằng cách sử dụng giới hạn dưới của kỳ vọng. Cụ thể, dòng </w:t>
      </w:r>
      <w:r w:rsidR="0094166B" w:rsidRPr="00280857">
        <w:t>3 đến 7</w:t>
      </w:r>
      <w:r w:rsidRPr="00280857">
        <w:t xml:space="preserve"> tính </w:t>
      </w:r>
      <w:r w:rsidR="00A37433" w:rsidRPr="00280857">
        <w:t>độ hỗ trợ và độ hỗ trợ kì vọng của các tập mục</w:t>
      </w:r>
      <w:r w:rsidR="002516ED" w:rsidRPr="00280857">
        <w:t xml:space="preserve"> để xác định xem tập ứng viên có khả năng là tập mục phổ biến xác suất có trọng số hay không</w:t>
      </w:r>
      <w:r w:rsidRPr="00280857">
        <w:t xml:space="preserve">. Dòng </w:t>
      </w:r>
      <w:r w:rsidR="0005014E" w:rsidRPr="00280857">
        <w:t>4</w:t>
      </w:r>
      <w:r w:rsidR="00087DE9" w:rsidRPr="00280857">
        <w:t xml:space="preserve">, </w:t>
      </w:r>
      <w:r w:rsidRPr="00280857">
        <w:t xml:space="preserve">quá trình quét sẽ kết thúc khi kỳ vọng lớn hơn </w:t>
      </w:r>
      <w:r w:rsidR="00087DE9" w:rsidRPr="00280857">
        <w:t>cận</w:t>
      </w:r>
      <w:r w:rsidRPr="00280857">
        <w:t xml:space="preserve"> dưới của kỳ vọng và độ hỗ trợ không nhỏ hơn </w:t>
      </w:r>
      <w:r w:rsidR="00E05F56" w:rsidRPr="00280857">
        <w:t>độ hỗ trợ tối thiểu</w:t>
      </w:r>
      <w:r w:rsidRPr="00280857">
        <w:t>. Dòng 1</w:t>
      </w:r>
      <w:r w:rsidR="005849C4" w:rsidRPr="00280857">
        <w:t>0</w:t>
      </w:r>
      <w:r w:rsidR="001040A8">
        <w:t xml:space="preserve"> đến 11</w:t>
      </w:r>
      <w:r w:rsidR="002B15BD" w:rsidRPr="00280857">
        <w:t xml:space="preserve">, </w:t>
      </w:r>
      <w:r w:rsidRPr="00280857">
        <w:t>quy trình sẽ dừng lại khi không còn ứng viên nào được tạo ra.</w:t>
      </w:r>
    </w:p>
    <w:p w14:paraId="56E2D20B" w14:textId="17722287" w:rsidR="00D0791D" w:rsidRDefault="00D0791D" w:rsidP="00D0791D">
      <w:pPr>
        <w:pStyle w:val="Heading4"/>
      </w:pPr>
      <w:r>
        <w:t>Tìm kiếm các tập mục phổ biến tối đa xác suất có trọng số</w:t>
      </w:r>
    </w:p>
    <w:p w14:paraId="61A0CF73" w14:textId="74F7D10D" w:rsidR="007A1C74" w:rsidRPr="007A1C74" w:rsidRDefault="00B25B18" w:rsidP="00B25B18">
      <w:pPr>
        <w:pStyle w:val="Nidungvnbn"/>
      </w:pPr>
      <w:r w:rsidRPr="00B25B18">
        <w:t xml:space="preserve">Để kiểm tra các ứng viên </w:t>
      </w:r>
      <w:r>
        <w:t>có phải là một tập mục phổ biến xác suất có trọng số</w:t>
      </w:r>
      <w:r w:rsidRPr="00B25B18">
        <w:t xml:space="preserve"> một cách hiệu quả hơn, tôi áp dụng một khung kiểm tra PMFI từ trên xuống dưới như trong TODIS-MAX, nghĩa là kiểm tra các ứng viên theo thứ tự độ dài của chúng. Chúng tôi cũng chứng minh rằng phương pháp ước lượng của chúng tôi có đặc điểm kế thừa. Nói cách khác, khi một </w:t>
      </w:r>
      <w:r w:rsidR="00B23AD6">
        <w:t xml:space="preserve">tập </w:t>
      </w:r>
      <w:r w:rsidRPr="00B25B18">
        <w:t xml:space="preserve">ứng viên được xác nhận là </w:t>
      </w:r>
      <w:r w:rsidR="00497204">
        <w:t>tập mục phổ biến xác suất có trọng số</w:t>
      </w:r>
      <w:r w:rsidRPr="00B25B18">
        <w:t>, các tập con của nó trong tập ứng viên</w:t>
      </w:r>
      <w:r w:rsidRPr="006762E2">
        <w:rPr>
          <w:b/>
          <w:bCs/>
        </w:rPr>
        <w:t xml:space="preserve"> </w:t>
      </w:r>
      <m:oMath>
        <m:r>
          <m:rPr>
            <m:sty m:val="bi"/>
          </m:rPr>
          <w:rPr>
            <w:rFonts w:ascii="Cambria Math" w:hAnsi="Cambria Math"/>
          </w:rPr>
          <m:t>c</m:t>
        </m:r>
      </m:oMath>
      <w:r w:rsidRPr="00B25B18">
        <w:t xml:space="preserve"> cũng là </w:t>
      </w:r>
      <w:r w:rsidR="006762E2">
        <w:t>tập mục phổ biến xác suất có trọng số</w:t>
      </w:r>
      <w:r w:rsidR="006762E2" w:rsidRPr="00B25B18">
        <w:t xml:space="preserve"> </w:t>
      </w:r>
      <w:r w:rsidRPr="00B25B18">
        <w:t>và không cần kiểm tra thêm.</w:t>
      </w:r>
    </w:p>
    <w:bookmarkEnd w:id="25"/>
    <w:bookmarkEnd w:id="26"/>
    <w:p w14:paraId="650B3A5F" w14:textId="0C0A5751" w:rsidR="00D84E51" w:rsidRDefault="006762E2" w:rsidP="00074278">
      <w:pPr>
        <w:pStyle w:val="Nidungvnbn"/>
        <w:rPr>
          <w:rFonts w:eastAsiaTheme="minorEastAsia"/>
        </w:rPr>
      </w:pPr>
      <w:r w:rsidRPr="006762E2">
        <w:rPr>
          <w:szCs w:val="24"/>
        </w:rPr>
        <w:t xml:space="preserve"> </w:t>
      </w:r>
      <w:r w:rsidRPr="006762E2">
        <w:rPr>
          <w:rFonts w:eastAsiaTheme="minorEastAsia"/>
        </w:rPr>
        <w:t xml:space="preserve">Để làm rõ hơn, tôi </w:t>
      </w:r>
      <w:r w:rsidR="001C0BE3">
        <w:rPr>
          <w:rFonts w:eastAsiaTheme="minorEastAsia"/>
        </w:rPr>
        <w:t>trình bày</w:t>
      </w:r>
      <w:r w:rsidRPr="006762E2">
        <w:rPr>
          <w:rFonts w:eastAsiaTheme="minorEastAsia"/>
        </w:rPr>
        <w:t xml:space="preserve"> thuật toán xác nhận </w:t>
      </w:r>
      <w:r w:rsidR="00A17A28" w:rsidRPr="00A17A28">
        <w:rPr>
          <w:rFonts w:eastAsiaTheme="minorEastAsia"/>
        </w:rPr>
        <w:t>tập mục phổ biến</w:t>
      </w:r>
      <w:r w:rsidR="00A17A28">
        <w:rPr>
          <w:rFonts w:eastAsiaTheme="minorEastAsia"/>
        </w:rPr>
        <w:t xml:space="preserve"> tối đa</w:t>
      </w:r>
      <w:r w:rsidR="00A17A28" w:rsidRPr="00A17A28">
        <w:rPr>
          <w:rFonts w:eastAsiaTheme="minorEastAsia"/>
        </w:rPr>
        <w:t xml:space="preserve"> xác suất có trọng số </w:t>
      </w:r>
      <w:r w:rsidR="00551293">
        <w:rPr>
          <w:rFonts w:eastAsiaTheme="minorEastAsia"/>
        </w:rPr>
        <w:t xml:space="preserve">sử dụng </w:t>
      </w:r>
      <w:r w:rsidRPr="006762E2">
        <w:rPr>
          <w:rFonts w:eastAsiaTheme="minorEastAsia"/>
        </w:rPr>
        <w:t xml:space="preserve">khung từ trên xuống dưới, được đặt tên là </w:t>
      </w:r>
      <w:r w:rsidR="00F56016">
        <w:rPr>
          <w:rFonts w:eastAsiaTheme="minorEastAsia"/>
        </w:rPr>
        <w:t>w</w:t>
      </w:r>
      <w:r w:rsidRPr="006762E2">
        <w:rPr>
          <w:rFonts w:eastAsiaTheme="minorEastAsia"/>
        </w:rPr>
        <w:t xml:space="preserve">PFI-MAX trong thuật toán </w:t>
      </w:r>
      <w:r w:rsidR="00CC4AAB">
        <w:rPr>
          <w:rFonts w:eastAsiaTheme="minorEastAsia"/>
        </w:rPr>
        <w:t>6</w:t>
      </w:r>
      <w:r w:rsidRPr="006762E2">
        <w:rPr>
          <w:rFonts w:eastAsiaTheme="minorEastAsia"/>
        </w:rPr>
        <w:t xml:space="preserve">. Thuật toán </w:t>
      </w:r>
      <w:r w:rsidR="00071866">
        <w:rPr>
          <w:rFonts w:eastAsiaTheme="minorEastAsia"/>
        </w:rPr>
        <w:t>6</w:t>
      </w:r>
      <w:r w:rsidRPr="006762E2">
        <w:rPr>
          <w:rFonts w:eastAsiaTheme="minorEastAsia"/>
        </w:rPr>
        <w:t xml:space="preserve"> (</w:t>
      </w:r>
      <w:r w:rsidR="00071866">
        <w:rPr>
          <w:rFonts w:eastAsiaTheme="minorEastAsia"/>
        </w:rPr>
        <w:t>w</w:t>
      </w:r>
      <w:r w:rsidRPr="006762E2">
        <w:rPr>
          <w:rFonts w:eastAsiaTheme="minorEastAsia"/>
        </w:rPr>
        <w:t xml:space="preserve">PFI-MAX) </w:t>
      </w:r>
      <w:r w:rsidR="0088388D">
        <w:rPr>
          <w:rFonts w:eastAsiaTheme="minorEastAsia"/>
        </w:rPr>
        <w:t>thể hiện</w:t>
      </w:r>
      <w:r w:rsidRPr="006762E2">
        <w:rPr>
          <w:rFonts w:eastAsiaTheme="minorEastAsia"/>
        </w:rPr>
        <w:t xml:space="preserve"> quy trình để trích xuất </w:t>
      </w:r>
      <w:r w:rsidR="00B23CC5" w:rsidRPr="00A17A28">
        <w:rPr>
          <w:rFonts w:eastAsiaTheme="minorEastAsia"/>
        </w:rPr>
        <w:t>tập mục phổ biến</w:t>
      </w:r>
      <w:r w:rsidR="00B23CC5">
        <w:rPr>
          <w:rFonts w:eastAsiaTheme="minorEastAsia"/>
        </w:rPr>
        <w:t xml:space="preserve"> tối đa</w:t>
      </w:r>
      <w:r w:rsidR="00B23CC5" w:rsidRPr="00A17A28">
        <w:rPr>
          <w:rFonts w:eastAsiaTheme="minorEastAsia"/>
        </w:rPr>
        <w:t xml:space="preserve"> xác suất có trọng số</w:t>
      </w:r>
      <w:r w:rsidR="00B23CC5" w:rsidRPr="006762E2">
        <w:rPr>
          <w:rFonts w:eastAsiaTheme="minorEastAsia"/>
        </w:rPr>
        <w:t xml:space="preserve"> </w:t>
      </w:r>
      <w:r w:rsidRPr="006762E2">
        <w:rPr>
          <w:rFonts w:eastAsiaTheme="minorEastAsia"/>
        </w:rPr>
        <w:t xml:space="preserve">trong tập ứng viên </w:t>
      </w:r>
      <m:oMath>
        <m:r>
          <m:rPr>
            <m:sty m:val="bi"/>
          </m:rPr>
          <w:rPr>
            <w:rFonts w:ascii="Cambria Math" w:hAnsi="Cambria Math"/>
          </w:rPr>
          <m:t>c</m:t>
        </m:r>
      </m:oMath>
      <w:r w:rsidRPr="006762E2">
        <w:rPr>
          <w:rFonts w:eastAsiaTheme="minorEastAsia"/>
        </w:rPr>
        <w:t xml:space="preserve">. </w:t>
      </w:r>
      <w:r w:rsidR="007D562E">
        <w:rPr>
          <w:rFonts w:eastAsiaTheme="minorEastAsia"/>
        </w:rPr>
        <w:t>Tương tự</w:t>
      </w:r>
      <w:r w:rsidRPr="006762E2">
        <w:rPr>
          <w:rFonts w:eastAsiaTheme="minorEastAsia"/>
        </w:rPr>
        <w:t xml:space="preserve"> như các phương pháp khác, một khung từ trên xuống dưới được áp dụng. Cần lưu ý rằng Fre_Pre ghi lại tất cả các </w:t>
      </w:r>
      <w:r w:rsidR="00442FA7" w:rsidRPr="00442FA7">
        <w:rPr>
          <w:rFonts w:eastAsiaTheme="minorEastAsia"/>
        </w:rPr>
        <w:t xml:space="preserve">tập mục phổ biến xác suất có trọng số </w:t>
      </w:r>
      <w:r w:rsidRPr="006762E2">
        <w:rPr>
          <w:rFonts w:eastAsiaTheme="minorEastAsia"/>
        </w:rPr>
        <w:t>trong bước trước đó. Do đó,</w:t>
      </w:r>
      <w:r w:rsidR="00793F7B">
        <w:rPr>
          <w:rFonts w:eastAsiaTheme="minorEastAsia"/>
        </w:rPr>
        <w:t xml:space="preserve"> từ</w:t>
      </w:r>
      <w:r w:rsidRPr="006762E2">
        <w:rPr>
          <w:rFonts w:eastAsiaTheme="minorEastAsia"/>
        </w:rPr>
        <w:t xml:space="preserve"> dòng 6</w:t>
      </w:r>
      <w:r w:rsidR="00793F7B">
        <w:rPr>
          <w:rFonts w:eastAsiaTheme="minorEastAsia"/>
        </w:rPr>
        <w:t xml:space="preserve"> đến </w:t>
      </w:r>
      <w:r w:rsidRPr="006762E2">
        <w:rPr>
          <w:rFonts w:eastAsiaTheme="minorEastAsia"/>
        </w:rPr>
        <w:t xml:space="preserve">8, nếu một tập mục là tập con của các </w:t>
      </w:r>
      <w:r w:rsidR="00F8408E" w:rsidRPr="00F8408E">
        <w:rPr>
          <w:rFonts w:eastAsiaTheme="minorEastAsia"/>
        </w:rPr>
        <w:t xml:space="preserve">tập mục phổ biến xác suất có trọng số </w:t>
      </w:r>
      <w:r w:rsidRPr="006762E2">
        <w:rPr>
          <w:rFonts w:eastAsiaTheme="minorEastAsia"/>
        </w:rPr>
        <w:t xml:space="preserve">trong Fre_Pre, nó chắc chắn là phổ biến. Nếu không, dòng </w:t>
      </w:r>
      <w:r w:rsidR="00074278">
        <w:rPr>
          <w:rFonts w:eastAsiaTheme="minorEastAsia"/>
        </w:rPr>
        <w:t xml:space="preserve">kiểm tra xem nó có phải là </w:t>
      </w:r>
      <w:r w:rsidR="00074278" w:rsidRPr="00074278">
        <w:rPr>
          <w:rFonts w:eastAsiaTheme="minorEastAsia"/>
        </w:rPr>
        <w:t>tập mục phổ biến xác suất có trọng số</w:t>
      </w:r>
      <w:r w:rsidR="00705344">
        <w:rPr>
          <w:rFonts w:eastAsiaTheme="minorEastAsia"/>
        </w:rPr>
        <w:t xml:space="preserve"> hay không</w:t>
      </w:r>
      <w:r w:rsidRPr="006762E2">
        <w:rPr>
          <w:rFonts w:eastAsiaTheme="minorEastAsia"/>
        </w:rPr>
        <w:t xml:space="preserve">. </w:t>
      </w:r>
    </w:p>
    <w:p w14:paraId="05E9FB07" w14:textId="5339D80F" w:rsidR="008F0540" w:rsidRDefault="008F0540" w:rsidP="008F0540">
      <w:pPr>
        <w:pStyle w:val="Heading3"/>
      </w:pPr>
      <w: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087573">
        <w:tc>
          <w:tcPr>
            <w:tcW w:w="8781" w:type="dxa"/>
            <w:gridSpan w:val="2"/>
          </w:tcPr>
          <w:p w14:paraId="2088C615" w14:textId="7059FC7D" w:rsidR="009003AC" w:rsidRPr="00526441" w:rsidRDefault="009003AC" w:rsidP="00087573">
            <w:r>
              <w:rPr>
                <w:b/>
                <w:bCs/>
              </w:rPr>
              <w:lastRenderedPageBreak/>
              <w:t>Thuật toán</w:t>
            </w:r>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087573">
        <w:tc>
          <w:tcPr>
            <w:tcW w:w="8781" w:type="dxa"/>
            <w:gridSpan w:val="2"/>
          </w:tcPr>
          <w:p w14:paraId="09358D03" w14:textId="7E05BF21" w:rsidR="009003AC" w:rsidRPr="003A7669" w:rsidRDefault="009003AC" w:rsidP="00087573">
            <w:r w:rsidRPr="003A7669">
              <w:rPr>
                <w:b/>
                <w:bCs/>
              </w:rPr>
              <w:t>Đầu vào</w:t>
            </w:r>
            <w:r w:rsidRPr="003A7669">
              <w:t>:</w:t>
            </w:r>
            <w:r w:rsidRPr="003A7669">
              <w:rPr>
                <w:rFonts w:eastAsiaTheme="minorEastAsia"/>
              </w:rPr>
              <w:t xml:space="preserve"> </w:t>
            </w:r>
            <w:r w:rsidR="002748E8" w:rsidRPr="003A7669">
              <w:rPr>
                <w:rFonts w:eastAsiaTheme="minorEastAsia"/>
              </w:rPr>
              <w:t>cơ sở dữ liệu không chắc chắn</w:t>
            </w:r>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bảng trọng số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r w:rsidR="002748E8" w:rsidRPr="003A7669">
              <w:t>độ hỗ trợ tối thiểu</w:t>
            </w:r>
            <w:r w:rsidR="002748E8">
              <w:t xml:space="preserve"> </w:t>
            </w:r>
            <m:oMath>
              <m:r>
                <m:rPr>
                  <m:sty m:val="p"/>
                </m:rPr>
                <w:rPr>
                  <w:rFonts w:ascii="Cambria Math" w:hAnsi="Cambria Math"/>
                </w:rPr>
                <m:t>λ</m:t>
              </m:r>
            </m:oMath>
            <w:r w:rsidR="002748E8" w:rsidRPr="003A7669">
              <w:t>, độ tin cậy tối thiểu</w:t>
            </w:r>
            <w:r w:rsidR="002748E8">
              <w:t xml:space="preserve"> </w:t>
            </w:r>
            <m:oMath>
              <m:r>
                <m:rPr>
                  <m:sty m:val="p"/>
                </m:rPr>
                <w:rPr>
                  <w:rFonts w:ascii="Cambria Math" w:hAnsi="Cambria Math"/>
                </w:rPr>
                <m:t>τ</m:t>
              </m:r>
            </m:oMath>
          </w:p>
        </w:tc>
      </w:tr>
      <w:tr w:rsidR="009003AC" w:rsidRPr="00924468" w14:paraId="0D8846D4" w14:textId="77777777" w:rsidTr="00087573">
        <w:tc>
          <w:tcPr>
            <w:tcW w:w="8781" w:type="dxa"/>
            <w:gridSpan w:val="2"/>
          </w:tcPr>
          <w:p w14:paraId="583F4008" w14:textId="260B8B4C" w:rsidR="009003AC" w:rsidRPr="00924468" w:rsidRDefault="009003AC" w:rsidP="00087573">
            <w:r w:rsidRPr="00924468">
              <w:rPr>
                <w:b/>
                <w:bCs/>
              </w:rPr>
              <w:t>Đầu ra</w:t>
            </w:r>
            <w:r w:rsidRPr="00924468">
              <w:t xml:space="preserve">: danh sách </w:t>
            </w:r>
            <w:r w:rsidR="00924468" w:rsidRPr="00924468">
              <w:rPr>
                <w:rFonts w:eastAsiaTheme="minorEastAsia"/>
              </w:rPr>
              <w:t xml:space="preserve">các tập </w:t>
            </w:r>
            <w:r w:rsidR="00924468">
              <w:rPr>
                <w:rFonts w:eastAsiaTheme="minorEastAsia"/>
              </w:rPr>
              <w:t>ứng viên</w:t>
            </w:r>
          </w:p>
        </w:tc>
      </w:tr>
      <w:tr w:rsidR="009003AC" w:rsidRPr="00740515" w14:paraId="46AC3350" w14:textId="77777777" w:rsidTr="00087573">
        <w:tc>
          <w:tcPr>
            <w:tcW w:w="938" w:type="dxa"/>
          </w:tcPr>
          <w:p w14:paraId="4011F747" w14:textId="77777777" w:rsidR="009003AC" w:rsidRPr="003A7669" w:rsidRDefault="009003AC" w:rsidP="00087573">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r w:rsidR="009003AC">
              <w:rPr>
                <w:rFonts w:eastAsiaTheme="minorEastAsia"/>
              </w:rPr>
              <w:t xml:space="preserve">khởi tạo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087573">
        <w:tc>
          <w:tcPr>
            <w:tcW w:w="938" w:type="dxa"/>
          </w:tcPr>
          <w:p w14:paraId="52770D26" w14:textId="2DBF77E0" w:rsidR="009003AC" w:rsidRPr="00733238" w:rsidRDefault="003507C9" w:rsidP="00087573">
            <w:pPr>
              <w:rPr>
                <w:lang w:val="nl-NL"/>
              </w:rPr>
            </w:pPr>
            <w:r>
              <w:rPr>
                <w:lang w:val="nl-NL"/>
              </w:rPr>
              <w:t>2</w:t>
            </w:r>
          </w:p>
        </w:tc>
        <w:tc>
          <w:tcPr>
            <w:tcW w:w="7843" w:type="dxa"/>
          </w:tcPr>
          <w:p w14:paraId="3C404684" w14:textId="42028AC3" w:rsidR="009003AC" w:rsidRPr="006E3035" w:rsidRDefault="00896DC5" w:rsidP="00087573">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087573">
        <w:tc>
          <w:tcPr>
            <w:tcW w:w="938" w:type="dxa"/>
          </w:tcPr>
          <w:p w14:paraId="4BF39AB1" w14:textId="6ABEE349" w:rsidR="009003AC" w:rsidRPr="00733238" w:rsidRDefault="003507C9" w:rsidP="00087573">
            <w:pPr>
              <w:rPr>
                <w:lang w:val="nl-NL"/>
              </w:rPr>
            </w:pPr>
            <w:r>
              <w:rPr>
                <w:lang w:val="nl-NL"/>
              </w:rPr>
              <w:t>3</w:t>
            </w:r>
          </w:p>
        </w:tc>
        <w:tc>
          <w:tcPr>
            <w:tcW w:w="7843" w:type="dxa"/>
          </w:tcPr>
          <w:p w14:paraId="5B824FE4" w14:textId="0E075224" w:rsidR="009003AC" w:rsidRPr="006E3035" w:rsidRDefault="009003AC" w:rsidP="00087573">
            <w:r w:rsidRPr="006E3035">
              <w:t xml:space="preserve">     </w:t>
            </w:r>
            <w:r>
              <w:t>f</w:t>
            </w:r>
            <w:r w:rsidRPr="006E3035">
              <w:t xml:space="preserve">or phần tử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087573">
        <w:tc>
          <w:tcPr>
            <w:tcW w:w="938" w:type="dxa"/>
          </w:tcPr>
          <w:p w14:paraId="7667366B" w14:textId="169F47AC" w:rsidR="009003AC" w:rsidRDefault="003507C9" w:rsidP="00087573">
            <w:pPr>
              <w:rPr>
                <w:lang w:val="nl-NL"/>
              </w:rPr>
            </w:pPr>
            <w:r>
              <w:rPr>
                <w:lang w:val="nl-NL"/>
              </w:rPr>
              <w:t>4</w:t>
            </w:r>
          </w:p>
        </w:tc>
        <w:tc>
          <w:tcPr>
            <w:tcW w:w="7843" w:type="dxa"/>
          </w:tcPr>
          <w:p w14:paraId="709F9038" w14:textId="75775B92" w:rsidR="009003AC" w:rsidRPr="00CA6362" w:rsidRDefault="009003AC" w:rsidP="00087573">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B74D0E" w14:paraId="1202CCF7" w14:textId="77777777" w:rsidTr="00087573">
        <w:tc>
          <w:tcPr>
            <w:tcW w:w="938" w:type="dxa"/>
          </w:tcPr>
          <w:p w14:paraId="45D658F5" w14:textId="03982C27" w:rsidR="009003AC" w:rsidRPr="00740515" w:rsidRDefault="003507C9" w:rsidP="00087573">
            <w:pPr>
              <w:rPr>
                <w:lang w:val="nl-NL"/>
              </w:rPr>
            </w:pPr>
            <w:r>
              <w:rPr>
                <w:lang w:val="nl-NL"/>
              </w:rPr>
              <w:t>5</w:t>
            </w:r>
          </w:p>
        </w:tc>
        <w:tc>
          <w:tcPr>
            <w:tcW w:w="7843" w:type="dxa"/>
          </w:tcPr>
          <w:p w14:paraId="4B1F7CC7" w14:textId="650C8775" w:rsidR="009003AC" w:rsidRPr="001F360E" w:rsidRDefault="001F360E" w:rsidP="00087573">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087573">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B74D0E" w14:paraId="0DE54E82" w14:textId="77777777" w:rsidTr="00087573">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087573">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B74D0E" w14:paraId="35E38AEC" w14:textId="77777777" w:rsidTr="00087573">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087573">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087573">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087573">
        <w:tc>
          <w:tcPr>
            <w:tcW w:w="8781" w:type="dxa"/>
            <w:gridSpan w:val="2"/>
          </w:tcPr>
          <w:p w14:paraId="7646B6F8" w14:textId="40885416" w:rsidR="00940709" w:rsidRPr="00526441" w:rsidRDefault="00940709" w:rsidP="00087573">
            <w:r>
              <w:rPr>
                <w:b/>
                <w:bCs/>
              </w:rPr>
              <w:t>Thuật toán</w:t>
            </w:r>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087573">
        <w:tc>
          <w:tcPr>
            <w:tcW w:w="8781" w:type="dxa"/>
            <w:gridSpan w:val="2"/>
          </w:tcPr>
          <w:p w14:paraId="4956AA08" w14:textId="77777777" w:rsidR="00940709" w:rsidRPr="003A7669" w:rsidRDefault="00940709" w:rsidP="00087573">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940709" w:rsidRPr="00924468" w14:paraId="2DA5C6CA" w14:textId="77777777" w:rsidTr="00087573">
        <w:tc>
          <w:tcPr>
            <w:tcW w:w="8781" w:type="dxa"/>
            <w:gridSpan w:val="2"/>
          </w:tcPr>
          <w:p w14:paraId="69DBBB1A" w14:textId="5A9F5BC4" w:rsidR="00940709" w:rsidRPr="00924468" w:rsidRDefault="00940709" w:rsidP="00087573">
            <w:r w:rsidRPr="00924468">
              <w:rPr>
                <w:b/>
                <w:bCs/>
              </w:rPr>
              <w:lastRenderedPageBreak/>
              <w:t>Đầu ra</w:t>
            </w:r>
            <w:r w:rsidRPr="00924468">
              <w:t xml:space="preserve">: danh sách </w:t>
            </w:r>
            <w:r w:rsidRPr="00924468">
              <w:rPr>
                <w:rFonts w:eastAsiaTheme="minorEastAsia"/>
              </w:rPr>
              <w:t xml:space="preserve">các </w:t>
            </w:r>
            <w:r w:rsidR="00246D73">
              <w:rPr>
                <w:rFonts w:eastAsiaTheme="minorEastAsia"/>
              </w:rPr>
              <w:t>tập mục phổ biến tối đa xác suất có trọng số</w:t>
            </w:r>
          </w:p>
        </w:tc>
      </w:tr>
      <w:tr w:rsidR="002933F0" w:rsidRPr="00740515" w14:paraId="60B7164C" w14:textId="77777777" w:rsidTr="00087573">
        <w:tc>
          <w:tcPr>
            <w:tcW w:w="938" w:type="dxa"/>
          </w:tcPr>
          <w:p w14:paraId="7BE49B67" w14:textId="4E1E30E5" w:rsidR="002933F0" w:rsidRPr="003A7669" w:rsidRDefault="00074D6F" w:rsidP="00087573">
            <w:r>
              <w:t>1</w:t>
            </w:r>
          </w:p>
        </w:tc>
        <w:tc>
          <w:tcPr>
            <w:tcW w:w="7843" w:type="dxa"/>
          </w:tcPr>
          <w:p w14:paraId="0C2ACAE9" w14:textId="7BF15222" w:rsidR="002933F0" w:rsidRPr="002933F0" w:rsidRDefault="002933F0" w:rsidP="00087573">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087573">
        <w:tc>
          <w:tcPr>
            <w:tcW w:w="938" w:type="dxa"/>
          </w:tcPr>
          <w:p w14:paraId="4BC7EDE7" w14:textId="6C1503CC" w:rsidR="00940709" w:rsidRPr="003A7669" w:rsidRDefault="00074D6F" w:rsidP="00087573">
            <w:r>
              <w:t>2</w:t>
            </w:r>
          </w:p>
        </w:tc>
        <w:tc>
          <w:tcPr>
            <w:tcW w:w="7843" w:type="dxa"/>
          </w:tcPr>
          <w:p w14:paraId="4FFE8B70" w14:textId="7460D6E5" w:rsidR="00940709" w:rsidRPr="00A46366" w:rsidRDefault="00A46366" w:rsidP="00087573">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087573">
        <w:tc>
          <w:tcPr>
            <w:tcW w:w="938" w:type="dxa"/>
          </w:tcPr>
          <w:p w14:paraId="4D92F926" w14:textId="7D3FA4D0" w:rsidR="00D813AF" w:rsidRPr="003A7669" w:rsidRDefault="00074D6F" w:rsidP="00087573">
            <w:r>
              <w:t>3</w:t>
            </w:r>
          </w:p>
        </w:tc>
        <w:tc>
          <w:tcPr>
            <w:tcW w:w="7843" w:type="dxa"/>
          </w:tcPr>
          <w:p w14:paraId="1A6D0884" w14:textId="3F9911E5" w:rsidR="00D813AF" w:rsidRPr="00D813AF" w:rsidRDefault="00D813AF" w:rsidP="00087573">
            <w:pPr>
              <w:tabs>
                <w:tab w:val="left" w:pos="480"/>
              </w:tabs>
              <w:jc w:val="both"/>
              <w:rPr>
                <w:rFonts w:eastAsia="Calibri" w:cs="Arial"/>
              </w:rPr>
            </w:pPr>
            <w:r>
              <w:rPr>
                <w:rFonts w:eastAsia="Calibri" w:cs="Arial"/>
              </w:rPr>
              <w:t>Fre_Pre = null và Fre_Curr = null</w:t>
            </w:r>
          </w:p>
        </w:tc>
      </w:tr>
      <w:tr w:rsidR="00940709" w:rsidRPr="006E3035" w14:paraId="2E108FA0" w14:textId="77777777" w:rsidTr="00087573">
        <w:tc>
          <w:tcPr>
            <w:tcW w:w="938" w:type="dxa"/>
          </w:tcPr>
          <w:p w14:paraId="4ACA10F5" w14:textId="37029B31" w:rsidR="00940709" w:rsidRPr="00733238" w:rsidRDefault="00074D6F" w:rsidP="00087573">
            <w:pPr>
              <w:rPr>
                <w:lang w:val="nl-NL"/>
              </w:rPr>
            </w:pPr>
            <w:r>
              <w:rPr>
                <w:lang w:val="nl-NL"/>
              </w:rPr>
              <w:t>4</w:t>
            </w:r>
          </w:p>
        </w:tc>
        <w:tc>
          <w:tcPr>
            <w:tcW w:w="7843" w:type="dxa"/>
          </w:tcPr>
          <w:p w14:paraId="44F96125" w14:textId="3AAB0C9E" w:rsidR="00940709" w:rsidRPr="006E3035" w:rsidRDefault="006C7906" w:rsidP="00087573">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087573">
        <w:tc>
          <w:tcPr>
            <w:tcW w:w="938" w:type="dxa"/>
          </w:tcPr>
          <w:p w14:paraId="4C62B608" w14:textId="344CF8F7" w:rsidR="00940709" w:rsidRPr="00733238" w:rsidRDefault="00074D6F" w:rsidP="00087573">
            <w:pPr>
              <w:rPr>
                <w:lang w:val="nl-NL"/>
              </w:rPr>
            </w:pPr>
            <w:r>
              <w:rPr>
                <w:lang w:val="nl-NL"/>
              </w:rPr>
              <w:t>5</w:t>
            </w:r>
          </w:p>
        </w:tc>
        <w:tc>
          <w:tcPr>
            <w:tcW w:w="7843" w:type="dxa"/>
          </w:tcPr>
          <w:p w14:paraId="01EE20A2" w14:textId="4224DFF2" w:rsidR="00940709" w:rsidRPr="006E3035" w:rsidRDefault="00940709" w:rsidP="00087573">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087573">
        <w:tc>
          <w:tcPr>
            <w:tcW w:w="938" w:type="dxa"/>
          </w:tcPr>
          <w:p w14:paraId="27C2489A" w14:textId="4D5881F0" w:rsidR="00940709" w:rsidRDefault="00074D6F" w:rsidP="00087573">
            <w:pPr>
              <w:rPr>
                <w:lang w:val="nl-NL"/>
              </w:rPr>
            </w:pPr>
            <w:r>
              <w:rPr>
                <w:lang w:val="nl-NL"/>
              </w:rPr>
              <w:t>6</w:t>
            </w:r>
          </w:p>
        </w:tc>
        <w:tc>
          <w:tcPr>
            <w:tcW w:w="7843" w:type="dxa"/>
          </w:tcPr>
          <w:p w14:paraId="636814F5" w14:textId="4CABA9A1" w:rsidR="00940709" w:rsidRPr="00212717" w:rsidRDefault="00940709" w:rsidP="00087573">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087573">
        <w:tc>
          <w:tcPr>
            <w:tcW w:w="938" w:type="dxa"/>
          </w:tcPr>
          <w:p w14:paraId="2B937FE5" w14:textId="0A6AA127" w:rsidR="00940709" w:rsidRPr="00740515" w:rsidRDefault="00074D6F" w:rsidP="00087573">
            <w:pPr>
              <w:rPr>
                <w:lang w:val="nl-NL"/>
              </w:rPr>
            </w:pPr>
            <w:r>
              <w:rPr>
                <w:lang w:val="nl-NL"/>
              </w:rPr>
              <w:t>7</w:t>
            </w:r>
          </w:p>
        </w:tc>
        <w:tc>
          <w:tcPr>
            <w:tcW w:w="7843" w:type="dxa"/>
          </w:tcPr>
          <w:p w14:paraId="549E3E4B" w14:textId="7DE9BA76" w:rsidR="00940709" w:rsidRPr="00644E4E" w:rsidRDefault="00940709" w:rsidP="00087573">
            <w:pPr>
              <w:rPr>
                <w:rFonts w:eastAsia="Calibri" w:cs="Arial"/>
              </w:rPr>
            </w:pPr>
            <w:r w:rsidRPr="00644E4E">
              <w:rPr>
                <w:rFonts w:eastAsia="Calibri" w:cs="Arial"/>
              </w:rPr>
              <w:t xml:space="preserve">               </w:t>
            </w:r>
            <w:r w:rsidR="0084278C" w:rsidRPr="00644E4E">
              <w:rPr>
                <w:rFonts w:eastAsia="Calibri" w:cs="Arial"/>
              </w:rPr>
              <w:t xml:space="preserve">thêm </w:t>
            </w:r>
            <w:r w:rsidR="00644E4E" w:rsidRPr="00644E4E">
              <w:rPr>
                <w:rFonts w:eastAsia="Calibri" w:cs="Arial"/>
              </w:rPr>
              <w:t xml:space="preserve">nó vào </w:t>
            </w:r>
            <w:r w:rsidR="00644E4E">
              <w:rPr>
                <w:rFonts w:eastAsia="Calibri" w:cs="Arial"/>
              </w:rPr>
              <w:t>Fre_Curr</w:t>
            </w:r>
          </w:p>
        </w:tc>
      </w:tr>
      <w:tr w:rsidR="00940709" w:rsidRPr="00A04678" w14:paraId="7C068FBD" w14:textId="77777777" w:rsidTr="00087573">
        <w:tc>
          <w:tcPr>
            <w:tcW w:w="938" w:type="dxa"/>
          </w:tcPr>
          <w:p w14:paraId="0FF0DC1E" w14:textId="358CC576" w:rsidR="00940709" w:rsidRDefault="00074D6F" w:rsidP="00087573">
            <w:pPr>
              <w:rPr>
                <w:lang w:val="nl-NL"/>
              </w:rPr>
            </w:pPr>
            <w:r>
              <w:rPr>
                <w:lang w:val="nl-NL"/>
              </w:rPr>
              <w:t>8</w:t>
            </w:r>
          </w:p>
        </w:tc>
        <w:tc>
          <w:tcPr>
            <w:tcW w:w="7843" w:type="dxa"/>
          </w:tcPr>
          <w:p w14:paraId="2639372D" w14:textId="24E27A86" w:rsidR="00940709" w:rsidRPr="00A04678" w:rsidRDefault="00940709" w:rsidP="00087573">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087573">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087573">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thêm nó </w:t>
            </w:r>
            <w:r>
              <w:rPr>
                <w:rFonts w:eastAsia="Calibri" w:cs="Arial"/>
              </w:rPr>
              <w:t xml:space="preserve">vào </w:t>
            </w:r>
            <m:oMath>
              <m:r>
                <m:rPr>
                  <m:sty m:val="bi"/>
                </m:rPr>
                <w:rPr>
                  <w:rFonts w:ascii="Cambria Math" w:eastAsia="Calibri" w:hAnsi="Cambria Math" w:cs="Arial"/>
                </w:rPr>
                <m:t>r</m:t>
              </m:r>
            </m:oMath>
          </w:p>
        </w:tc>
      </w:tr>
      <w:tr w:rsidR="002933F0" w:rsidRPr="00B74D0E" w14:paraId="0D2C3B88" w14:textId="77777777" w:rsidTr="00087573">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087573">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087573">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thêm nó </w:t>
            </w:r>
            <w:r>
              <w:rPr>
                <w:rFonts w:eastAsia="Calibri" w:cs="Arial"/>
              </w:rPr>
              <w:t xml:space="preserve">vào </w:t>
            </w:r>
            <m:oMath>
              <m:r>
                <m:rPr>
                  <m:sty m:val="bi"/>
                </m:rPr>
                <w:rPr>
                  <w:rFonts w:ascii="Cambria Math" w:eastAsia="Calibri" w:hAnsi="Cambria Math" w:cs="Arial"/>
                </w:rPr>
                <m:t>r</m:t>
              </m:r>
            </m:oMath>
          </w:p>
        </w:tc>
      </w:tr>
      <w:tr w:rsidR="001605DD" w:rsidRPr="00B74D0E" w14:paraId="3FEA4467" w14:textId="77777777" w:rsidTr="00087573">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087573">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r>
              <w:rPr>
                <w:rFonts w:eastAsia="Calibri" w:cs="Arial"/>
              </w:rPr>
              <w:t>Fre_Pre = Fre_Curr</w:t>
            </w:r>
          </w:p>
        </w:tc>
      </w:tr>
      <w:tr w:rsidR="001605DD" w:rsidRPr="002B2A4D" w14:paraId="139335E0" w14:textId="77777777" w:rsidTr="00087573">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r>
              <w:rPr>
                <w:rFonts w:eastAsiaTheme="minorEastAsia"/>
              </w:rPr>
              <w:t>Fre_Curr = null</w:t>
            </w:r>
          </w:p>
        </w:tc>
      </w:tr>
      <w:tr w:rsidR="001605DD" w:rsidRPr="002B2A4D" w14:paraId="525F8A6F" w14:textId="77777777" w:rsidTr="00087573">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27" w:name="_Toc161475325"/>
      <w:bookmarkStart w:id="28" w:name="_Toc162634673"/>
      <w:r>
        <w:t>Giải pháp</w:t>
      </w:r>
      <w:bookmarkEnd w:id="27"/>
      <w:bookmarkEnd w:id="2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r w:rsidRPr="00B93F2F">
        <w:rPr>
          <w:lang w:val="vi-VN"/>
        </w:rPr>
        <w:t xml:space="preserve">Triển khai </w:t>
      </w:r>
      <w:r w:rsidR="00800A5F" w:rsidRPr="00800A5F">
        <w:rPr>
          <w:lang w:val="vi-VN"/>
        </w:rPr>
        <w:t>các giải thu</w:t>
      </w:r>
      <w:r w:rsidR="00800A5F">
        <w:t>ật</w:t>
      </w:r>
    </w:p>
    <w:p w14:paraId="05975F29" w14:textId="20C0F087" w:rsidR="00C96C85" w:rsidRPr="00C96C85" w:rsidRDefault="005857AB" w:rsidP="00C96C85">
      <w:pPr>
        <w:pStyle w:val="Heading4"/>
      </w:pPr>
      <w:r>
        <w:t>Triển khai các</w:t>
      </w:r>
      <w:r w:rsidR="00C96C85">
        <w:t xml:space="preserve"> định nghĩa</w:t>
      </w:r>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Các thuật toán</w:t>
      </w:r>
    </w:p>
    <w:p w14:paraId="38213F6F" w14:textId="059C8C91" w:rsidR="0038530B" w:rsidRDefault="0038530B">
      <w:pPr>
        <w:pStyle w:val="Nidungvnbn"/>
        <w:numPr>
          <w:ilvl w:val="0"/>
          <w:numId w:val="4"/>
        </w:numPr>
      </w:pPr>
      <w:r>
        <w:t>Thuật toán wPMFI-Apriori</w:t>
      </w:r>
    </w:p>
    <w:p w14:paraId="0E94F4FF" w14:textId="424B734D" w:rsidR="009A5DE8" w:rsidRDefault="0016622D" w:rsidP="00044CC8">
      <w:pPr>
        <w:pStyle w:val="Nidungvnbn"/>
      </w:pPr>
      <w:r>
        <w:t xml:space="preserve">Để triển khai thuật toán wPMFI-Apriori tôi triển khai hàm </w:t>
      </w:r>
      <w:r w:rsidRPr="0016622D">
        <w:t>algorithms(D, W, min_sup, min_conf)</w:t>
      </w:r>
      <w:r>
        <w:t xml:space="preserve"> nhận vào một cơ sở dữ liệu không chắc chắn, bảng trọng số, độ hỗ trợ tối thiểu, độ tin cậy tối thiểu. Hàm này đảm nhiệm triển khai thuật toán </w:t>
      </w:r>
      <w:r w:rsidR="00125A72">
        <w:t>2</w:t>
      </w:r>
      <w:r>
        <w:t xml:space="preserve">. </w:t>
      </w:r>
      <w:r w:rsidR="00F60092">
        <w:t xml:space="preserve">Hàm </w:t>
      </w:r>
      <w:r w:rsidR="00F60092" w:rsidRPr="00F60092">
        <w:t>Scan_Find_Size_k_wPMFI(candidateK, D, W, min_sup, min_conf)</w:t>
      </w:r>
      <w:r w:rsidR="00B32DD7">
        <w:t xml:space="preserve"> nhận vào những tập ứng viên có kích cỡ là </w:t>
      </w:r>
      <m:oMath>
        <m:r>
          <w:rPr>
            <w:rFonts w:ascii="Cambria Math" w:hAnsi="Cambria Math"/>
          </w:rPr>
          <m:t>k</m:t>
        </m:r>
      </m:oMath>
      <w:r w:rsidR="00B32DD7">
        <w:rPr>
          <w:rFonts w:eastAsiaTheme="minorEastAsia"/>
        </w:rPr>
        <w:t xml:space="preserve">, </w:t>
      </w:r>
      <w:r w:rsidR="00B32DD7">
        <w:t>cơ sở dữ liệu không chắc chắn, bảng trọng số, độ hỗ trợ tối thiểu, độ tin cậy tối thiểu từ đó</w:t>
      </w:r>
      <w:r w:rsidR="00F60092">
        <w:t xml:space="preserve"> tìm ra các tập mục phổ biến từ các tập ứng viên. </w:t>
      </w:r>
      <w:r w:rsidR="00F02433" w:rsidRPr="00F02433">
        <w:t>wPFIAprioriGen(wPFI_prev, I, W, min_conf)</w:t>
      </w:r>
      <w:r w:rsidR="00587546">
        <w:t xml:space="preserve"> nhận vào những tập mục phổ biến xác suất có trọng số trước đó, những phần tử trong cơ sở dữ liệu không chắc chắn, bảng trọng số, độ tin cậy tối thiểu từ đó</w:t>
      </w:r>
      <w:r w:rsidR="00F02433">
        <w:t xml:space="preserve"> sẽ sinh ra các tập ứng viên từ các tập mục phổ biến xác suất có trọng số trước đó theo Thuật toán 3</w:t>
      </w:r>
      <w:r w:rsidR="00801B84">
        <w:t xml:space="preserve">. </w:t>
      </w:r>
      <w:r w:rsidR="00044CC8">
        <w:t xml:space="preserve">Hàm </w:t>
      </w:r>
      <w:r w:rsidR="00044CC8" w:rsidRPr="00044CC8">
        <w:t>find_all_wpmfi(wpfi)</w:t>
      </w:r>
      <w:r w:rsidR="00044CC8">
        <w:t xml:space="preserve"> sẽ tìm ra tất cả các tập mục phổ biến tối đa xác suất có trọng số từ các tập mục phổ biến xác suất có trọng số.</w:t>
      </w:r>
    </w:p>
    <w:p w14:paraId="04BF650D" w14:textId="59BB724C" w:rsidR="009A5DE8" w:rsidRDefault="009A5DE8">
      <w:pPr>
        <w:pStyle w:val="Nidungvnbn"/>
        <w:numPr>
          <w:ilvl w:val="0"/>
          <w:numId w:val="4"/>
        </w:numPr>
      </w:pPr>
      <w:r>
        <w:t>Thuật toán WD-FIM</w:t>
      </w:r>
    </w:p>
    <w:p w14:paraId="7F12CC7D" w14:textId="3308BC48" w:rsidR="009A5DE8" w:rsidRDefault="00125A72" w:rsidP="009E04BC">
      <w:pPr>
        <w:pStyle w:val="Nidungvnbn"/>
      </w:pPr>
      <w:r>
        <w:t xml:space="preserve">Tương tự, </w:t>
      </w:r>
      <w:r w:rsidR="003E4213">
        <w:t xml:space="preserve">để triển khai thuật toán WD-FIM tôi triển khai hàm </w:t>
      </w:r>
      <w:r w:rsidR="003E4213" w:rsidRPr="0016622D">
        <w:t>algorithms(D, W, min_sup, min_conf)</w:t>
      </w:r>
      <w:r w:rsidR="003E4213">
        <w:t xml:space="preserve"> nhận vào một cơ sở dữ liệu không chắc chắn, bảng trọng số, độ hỗ trợ tối thiểu, độ tin cậy tối thiểu</w:t>
      </w:r>
      <w:r w:rsidR="00F33698">
        <w:t>,</w:t>
      </w:r>
      <w:r w:rsidR="003E4213">
        <w:t xml:space="preserve"> </w:t>
      </w:r>
      <w:r w:rsidR="00F33698">
        <w:t>h</w:t>
      </w:r>
      <w:r w:rsidR="003E4213">
        <w:t xml:space="preserve">àm này đảm nhiệm triển khai thuật toán </w:t>
      </w:r>
      <w:r w:rsidR="004F2753">
        <w:t>4</w:t>
      </w:r>
      <w:r w:rsidR="003E4213">
        <w:t>.</w:t>
      </w:r>
      <w:r w:rsidR="00E240F3">
        <w:t xml:space="preserve"> </w:t>
      </w:r>
      <w:r w:rsidR="009E04BC">
        <w:t xml:space="preserve">Hàm </w:t>
      </w:r>
      <w:r w:rsidR="009E04BC" w:rsidRPr="009E04BC">
        <w:t>Connection(WFIS_prev, CWFIS_1)</w:t>
      </w:r>
      <w:r w:rsidR="009E04BC">
        <w:t xml:space="preserve"> sẽ nhận vào những tập mục phổ biến xác suất có trọng số trước đó và </w:t>
      </w:r>
      <w:r w:rsidR="00D6283F">
        <w:t>những tập ứng viên có kích cỡ là một để tạo ra những tập ứng viên.</w:t>
      </w:r>
    </w:p>
    <w:p w14:paraId="757E0856" w14:textId="7FF687CC" w:rsidR="009A5DE8" w:rsidRDefault="009A5DE8">
      <w:pPr>
        <w:pStyle w:val="Nidungvnbn"/>
        <w:numPr>
          <w:ilvl w:val="0"/>
          <w:numId w:val="4"/>
        </w:numPr>
      </w:pPr>
      <w:r>
        <w:lastRenderedPageBreak/>
        <w:t>Thuật toán wP</w:t>
      </w:r>
      <w:r w:rsidR="009D6AB9">
        <w:t>M</w:t>
      </w:r>
      <w:r>
        <w:t>FI-MAX</w:t>
      </w:r>
    </w:p>
    <w:p w14:paraId="6A68BCF7" w14:textId="77777777" w:rsidR="003F7810" w:rsidRPr="003F7810" w:rsidRDefault="003F7810" w:rsidP="003F7810">
      <w:pPr>
        <w:pStyle w:val="Nidungvnbn"/>
      </w:pPr>
      <w:r w:rsidRPr="003F7810">
        <w:t xml:space="preserve">Tương tự, Tương tự, để triển khai thuật toán WD-FIM tôi triển khai hàm algorithms(D, W, min_sup, min_conf) nhận vào một cơ sở dữ liệu không chắc chắn, bảng trọng số, độ hỗ trợ tối thiểu, độ tin cậy tối thiểu, hàm này đảm nhiệm triển khai thuật toán 6. Hàm candidate_generate_expected_bound(D, W, min_sup, min_conf) nhận vào một cơ sở dữ liệu không chắc chắn, bảng trọng số, độ hỗ trợ tối thiểu, độ tin cậy tối thiểu, hàm này đảm nhiệm triển khai Thuật toán 5, tìm ra các tập ứng viên dựa trên các chiến lược cắt tỉa cận dưới của độ hỗ trợ kì vọng. </w:t>
      </w:r>
    </w:p>
    <w:p w14:paraId="3021B6A7" w14:textId="560C192B" w:rsidR="003F7810" w:rsidRDefault="003F7810">
      <w:pPr>
        <w:pStyle w:val="Nidungvnbn"/>
        <w:numPr>
          <w:ilvl w:val="0"/>
          <w:numId w:val="4"/>
        </w:numPr>
      </w:pPr>
      <w:r>
        <w:t>Kiểm thử</w:t>
      </w:r>
    </w:p>
    <w:p w14:paraId="3A7C69F7" w14:textId="5C52F2BD" w:rsidR="00D84E51" w:rsidRDefault="00822281" w:rsidP="00AE0F9E">
      <w:pPr>
        <w:pStyle w:val="Nidungvnbn"/>
      </w:pPr>
      <w:r>
        <w:t>P</w:t>
      </w:r>
      <w:r w:rsidR="00D84E51">
        <w:t xml:space="preserve">hương thức </w:t>
      </w:r>
      <w:r w:rsidR="00685C9D" w:rsidRPr="00685C9D">
        <w:t>read_dataset(file_path</w:t>
      </w:r>
      <w:r w:rsidR="00685C9D">
        <w:t>) nhận vào tên đường dẫn của bộ dữ liệu và</w:t>
      </w:r>
      <w:r w:rsidR="00D84E51">
        <w:t xml:space="preserve"> dùng để đọc các bộ dữ liệu</w:t>
      </w:r>
      <w:r w:rsidR="00697C05">
        <w:t xml:space="preserve"> được chuẩn bị.</w:t>
      </w:r>
      <w:r w:rsidR="00D84E51">
        <w:t xml:space="preserve"> </w:t>
      </w:r>
      <w:r w:rsidR="009C2CBD">
        <w:t>Xác suất của các bộ dữ liệu được sinh ra từ</w:t>
      </w:r>
      <w:r w:rsidR="00D84E51">
        <w:t xml:space="preserve"> phân phối Gaussia. Phương thức </w:t>
      </w:r>
      <w:r w:rsidR="00AE0F9E" w:rsidRPr="00AE0F9E">
        <w:t>generate_weighted_table(uncertain_database)</w:t>
      </w:r>
      <w:r w:rsidR="00AE0F9E">
        <w:t xml:space="preserve"> nhận vào một cơ sở dữ liệu không chắc chắn và được </w:t>
      </w:r>
      <w:r w:rsidR="00D84E51">
        <w:t xml:space="preserve">dùng để tạo ra bảng trọng số </w:t>
      </w:r>
      <w:r w:rsidR="00AE0F9E">
        <w:t>lần lượt cho</w:t>
      </w:r>
      <w:r w:rsidR="00D84E51">
        <w:t xml:space="preserve"> các phần tử trong cơ sở dữ liệu không chắc </w:t>
      </w:r>
      <w:r w:rsidR="00AE0F9E">
        <w:t>đầu vào</w:t>
      </w:r>
      <w:r w:rsidR="00D84E51">
        <w:t>.</w:t>
      </w:r>
    </w:p>
    <w:p w14:paraId="51F9EABE" w14:textId="08C3434F" w:rsidR="00D84E51" w:rsidRPr="001A09D9" w:rsidRDefault="00EE1DDF" w:rsidP="00BE142F">
      <w:pPr>
        <w:pStyle w:val="Nidungvnbn"/>
      </w:pPr>
      <w:r>
        <w:t>Sử dụng thư viện time trong python để đo đạc thời gian chạy của các thuật toán trên các bộ dữ liệu tổng hợp và thực tế.</w:t>
      </w:r>
    </w:p>
    <w:p w14:paraId="7BAF55D5" w14:textId="0037C55A" w:rsidR="00D84E51" w:rsidRDefault="00D84E51" w:rsidP="00F8088C">
      <w:pPr>
        <w:pStyle w:val="Heading4"/>
      </w:pPr>
      <w:r>
        <w:t>Sơ đ</w:t>
      </w:r>
      <w:r w:rsidR="004D62B2">
        <w:t>ồ cho các thuật toán</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3F1A923F" w:rsidR="00575B6B" w:rsidRPr="00575B6B" w:rsidRDefault="002C1194" w:rsidP="002C1194">
      <w:pPr>
        <w:pStyle w:val="Caption"/>
      </w:pPr>
      <w:r>
        <w:t xml:space="preserve">Hình </w:t>
      </w:r>
      <w:r>
        <w:fldChar w:fldCharType="begin"/>
      </w:r>
      <w:r>
        <w:instrText xml:space="preserve"> SEQ Hình \* ARABIC </w:instrText>
      </w:r>
      <w:r>
        <w:fldChar w:fldCharType="separate"/>
      </w:r>
      <w:r w:rsidR="000A63B1">
        <w:rPr>
          <w:noProof/>
        </w:rPr>
        <w:t>1</w:t>
      </w:r>
      <w:r>
        <w:fldChar w:fldCharType="end"/>
      </w:r>
      <w:r>
        <w:t xml:space="preserve"> Lưu đồ cho Thuật toán 1</w:t>
      </w:r>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04B6EA5A" w:rsidR="004A3F40" w:rsidRDefault="004A3F40" w:rsidP="004A3F40">
      <w:pPr>
        <w:pStyle w:val="Caption"/>
      </w:pPr>
      <w:r>
        <w:t xml:space="preserve">Hình </w:t>
      </w:r>
      <w:r>
        <w:fldChar w:fldCharType="begin"/>
      </w:r>
      <w:r>
        <w:instrText xml:space="preserve"> SEQ Hình \* ARABIC </w:instrText>
      </w:r>
      <w:r>
        <w:fldChar w:fldCharType="separate"/>
      </w:r>
      <w:r w:rsidR="000A63B1">
        <w:rPr>
          <w:noProof/>
        </w:rPr>
        <w:t>2</w:t>
      </w:r>
      <w:r>
        <w:fldChar w:fldCharType="end"/>
      </w:r>
      <w:r>
        <w:t xml:space="preserve"> Lưu đồ cho Thuật toán 2</w:t>
      </w:r>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64B487E5" w:rsidR="004A3F40" w:rsidRDefault="004A3F40" w:rsidP="004A3F40">
      <w:pPr>
        <w:pStyle w:val="Caption"/>
      </w:pPr>
      <w:r>
        <w:t xml:space="preserve">Hình </w:t>
      </w:r>
      <w:r>
        <w:fldChar w:fldCharType="begin"/>
      </w:r>
      <w:r>
        <w:instrText xml:space="preserve"> SEQ Hình \* ARABIC </w:instrText>
      </w:r>
      <w:r>
        <w:fldChar w:fldCharType="separate"/>
      </w:r>
      <w:r w:rsidR="000A63B1">
        <w:rPr>
          <w:noProof/>
        </w:rPr>
        <w:t>3</w:t>
      </w:r>
      <w:r>
        <w:fldChar w:fldCharType="end"/>
      </w:r>
      <w:r>
        <w:t xml:space="preserve"> Lưu đồ cho Thuật toán 3</w:t>
      </w:r>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27B0F667" w:rsidR="004E0486" w:rsidRDefault="004A3F40" w:rsidP="004A3F40">
      <w:pPr>
        <w:pStyle w:val="Caption"/>
        <w:rPr>
          <w:noProof/>
        </w:rPr>
      </w:pPr>
      <w:r>
        <w:t xml:space="preserve">Hình </w:t>
      </w:r>
      <w:r>
        <w:fldChar w:fldCharType="begin"/>
      </w:r>
      <w:r>
        <w:instrText xml:space="preserve"> SEQ Hình \* ARABIC </w:instrText>
      </w:r>
      <w:r>
        <w:fldChar w:fldCharType="separate"/>
      </w:r>
      <w:r w:rsidR="000A63B1">
        <w:rPr>
          <w:noProof/>
        </w:rPr>
        <w:t>4</w:t>
      </w:r>
      <w:r>
        <w:fldChar w:fldCharType="end"/>
      </w:r>
      <w:r>
        <w:t xml:space="preserve"> Lưu đồ cho thuật toán 4</w:t>
      </w:r>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5AAC68FF" w:rsidR="004A3F40" w:rsidRDefault="004A3F40" w:rsidP="004A3F40">
      <w:pPr>
        <w:pStyle w:val="Caption"/>
      </w:pPr>
      <w:r>
        <w:t xml:space="preserve">Hình </w:t>
      </w:r>
      <w:r>
        <w:fldChar w:fldCharType="begin"/>
      </w:r>
      <w:r>
        <w:instrText xml:space="preserve"> SEQ Hình \* ARABIC </w:instrText>
      </w:r>
      <w:r>
        <w:fldChar w:fldCharType="separate"/>
      </w:r>
      <w:r w:rsidR="000A63B1">
        <w:rPr>
          <w:noProof/>
        </w:rPr>
        <w:t>5</w:t>
      </w:r>
      <w:r>
        <w:fldChar w:fldCharType="end"/>
      </w:r>
      <w:r>
        <w:t xml:space="preserve"> Lưu đồ cho Thuật toán 5</w:t>
      </w:r>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489DF9CA" w:rsidR="00BA44B5" w:rsidRDefault="004A3F40" w:rsidP="004A3F40">
      <w:pPr>
        <w:pStyle w:val="Caption"/>
      </w:pPr>
      <w:r>
        <w:t xml:space="preserve">Hình </w:t>
      </w:r>
      <w:r>
        <w:fldChar w:fldCharType="begin"/>
      </w:r>
      <w:r>
        <w:instrText xml:space="preserve"> SEQ Hình \* ARABIC </w:instrText>
      </w:r>
      <w:r>
        <w:fldChar w:fldCharType="separate"/>
      </w:r>
      <w:r w:rsidR="000A63B1">
        <w:rPr>
          <w:noProof/>
        </w:rPr>
        <w:t>6</w:t>
      </w:r>
      <w:r>
        <w:fldChar w:fldCharType="end"/>
      </w:r>
      <w:r>
        <w:t xml:space="preserve"> Lưu đồ cho Thuật toán 6</w:t>
      </w:r>
    </w:p>
    <w:p w14:paraId="4A960BB0" w14:textId="78BCC8E6" w:rsidR="00D84E51" w:rsidRDefault="00292C18" w:rsidP="00A569B5">
      <w:pPr>
        <w:pStyle w:val="Heading3"/>
      </w:pPr>
      <w:bookmarkStart w:id="29" w:name="_Toc161041585"/>
      <w:bookmarkStart w:id="30" w:name="_Toc161043309"/>
      <w:bookmarkStart w:id="31" w:name="_Toc161043375"/>
      <w:bookmarkStart w:id="32" w:name="_Toc161475327"/>
      <w:r>
        <w:lastRenderedPageBreak/>
        <w:t>Thực thi các phương pháp</w:t>
      </w:r>
      <w:r w:rsidR="00D84E51">
        <w:t xml:space="preserve"> </w:t>
      </w:r>
      <w:bookmarkEnd w:id="29"/>
      <w:bookmarkEnd w:id="30"/>
      <w:bookmarkEnd w:id="31"/>
      <w:bookmarkEnd w:id="32"/>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4A724F04" w:rsidR="009A7AE0" w:rsidRPr="004C4E08" w:rsidRDefault="009A7AE0" w:rsidP="009A7AE0">
      <w:pPr>
        <w:pStyle w:val="Caption"/>
        <w:rPr>
          <w:szCs w:val="26"/>
        </w:rPr>
      </w:pPr>
      <w:r>
        <w:t xml:space="preserve">Hình </w:t>
      </w:r>
      <w:r>
        <w:fldChar w:fldCharType="begin"/>
      </w:r>
      <w:r>
        <w:instrText xml:space="preserve"> SEQ Hình \* ARABIC </w:instrText>
      </w:r>
      <w:r>
        <w:fldChar w:fldCharType="separate"/>
      </w:r>
      <w:r w:rsidR="000A63B1">
        <w:rPr>
          <w:noProof/>
        </w:rPr>
        <w:t>7</w:t>
      </w:r>
      <w:r>
        <w:fldChar w:fldCharType="end"/>
      </w:r>
      <w:r>
        <w:t xml:space="preserve"> Sơ đồ thực thi các giải pháp</w:t>
      </w:r>
    </w:p>
    <w:p w14:paraId="0C0C978C" w14:textId="34736A08" w:rsidR="000C6D9A" w:rsidRDefault="000C6D9A" w:rsidP="000C6D9A">
      <w:pPr>
        <w:pStyle w:val="Nidungvnbn"/>
      </w:pPr>
      <w:r w:rsidRPr="000C6D9A">
        <w:t xml:space="preserve">Trong Hình </w:t>
      </w:r>
      <w:r w:rsidR="004C4E08">
        <w:t>7</w:t>
      </w:r>
      <w:r w:rsidRPr="000C6D9A">
        <w:t xml:space="preserve">, sơ </w:t>
      </w:r>
      <w:r w:rsidR="000D6049">
        <w:t xml:space="preserve">đồ </w:t>
      </w:r>
      <w:r>
        <w:t xml:space="preserve">mô tả quá trình thực thi </w:t>
      </w:r>
      <w:r w:rsidRPr="000C6D9A">
        <w:t>và đo thời gian chạy</w:t>
      </w:r>
      <w:r>
        <w:t xml:space="preserve"> cho các</w:t>
      </w:r>
      <w:r w:rsidRPr="000C6D9A">
        <w:t xml:space="preserve"> thuật toán</w:t>
      </w:r>
      <w:r>
        <w:t xml:space="preserve"> được nêu ra bên trên</w:t>
      </w:r>
      <w:r w:rsidRPr="000C6D9A">
        <w:t xml:space="preserve">. </w:t>
      </w:r>
      <w:r w:rsidR="002250E0">
        <w:t>Hàm main sẽ yêu cầu phương thức read_dataset()</w:t>
      </w:r>
      <w:r w:rsidRPr="000C6D9A">
        <w:t xml:space="preserve"> đọc các bộ dữ liệu không chắc chắn. Sau đó</w:t>
      </w:r>
      <w:r w:rsidR="002250E0">
        <w:t xml:space="preserve"> phương thức </w:t>
      </w:r>
      <w:r w:rsidR="002250E0" w:rsidRPr="00AE0F9E">
        <w:t>generate_weighted_table</w:t>
      </w:r>
      <w:r w:rsidR="002250E0">
        <w:t xml:space="preserve"> sẽ nhận </w:t>
      </w:r>
      <w:r w:rsidR="002250E0">
        <w:lastRenderedPageBreak/>
        <w:t>vào cơ sở dữ liệu không chắc chắn bên trên để tạo ra bảng trọng số tương ứng cho các phần tử</w:t>
      </w:r>
      <w:r w:rsidRPr="000C6D9A">
        <w:t>.</w:t>
      </w:r>
      <w:r w:rsidR="002250E0">
        <w:t xml:space="preserve"> Kế đến chúng ta thiết lập độ tin cậy tối thiểu và độ hỗ trợ tối thiểu để thực thi các thuật toán.</w:t>
      </w:r>
      <w:r w:rsidRPr="000C6D9A">
        <w:t xml:space="preserve"> Cuối cùng, </w:t>
      </w:r>
      <w:r w:rsidR="008807BF">
        <w:t xml:space="preserve">phương thức </w:t>
      </w:r>
      <w:r w:rsidR="008807BF" w:rsidRPr="003F7810">
        <w:t>algorithms(D, W, min_sup, min_conf) nhận vào một cơ sở dữ liệu không chắc chắn, bảng trọng số, độ hỗ trợ tối thiểu, độ tin cậy tối thiểu</w:t>
      </w:r>
      <w:r w:rsidR="008807BF">
        <w:t xml:space="preserve"> bên trên để</w:t>
      </w:r>
      <w:r w:rsidRPr="000C6D9A">
        <w:t xml:space="preserve"> thực thi thuật toán và đo </w:t>
      </w:r>
      <w:r w:rsidR="008807BF">
        <w:t xml:space="preserve">lường </w:t>
      </w:r>
      <w:r w:rsidRPr="000C6D9A">
        <w:t xml:space="preserve">thời gian chạy </w:t>
      </w:r>
      <w:r w:rsidR="008807BF">
        <w:t xml:space="preserve">và in ra màn hình thời gian chạy </w:t>
      </w:r>
      <w:r w:rsidRPr="000C6D9A">
        <w:t>cho từng bộ dữ liệu</w:t>
      </w:r>
      <w:r w:rsidR="008807BF">
        <w:t xml:space="preserve"> với các thông số đã được thiết lập</w:t>
      </w:r>
      <w:r w:rsidRPr="000C6D9A">
        <w:t>.</w:t>
      </w:r>
    </w:p>
    <w:p w14:paraId="57533174" w14:textId="57B2CBAF" w:rsidR="00D84E51" w:rsidRDefault="00D84E51" w:rsidP="00C374BA">
      <w:pPr>
        <w:pStyle w:val="Nidungvnbn"/>
        <w:rPr>
          <w:highlight w:val="lightGray"/>
        </w:rPr>
      </w:pPr>
      <w:bookmarkStart w:id="33" w:name="_Toc161475328"/>
      <w:r>
        <w:rPr>
          <w:highlight w:val="lightGray"/>
        </w:rPr>
        <w:br w:type="page"/>
      </w:r>
    </w:p>
    <w:p w14:paraId="2D9D1A70" w14:textId="57D910CA" w:rsidR="00D84E51" w:rsidRPr="00555B5D" w:rsidRDefault="00973011" w:rsidP="00973011">
      <w:pPr>
        <w:pStyle w:val="Heading1"/>
      </w:pPr>
      <w:bookmarkStart w:id="34" w:name="_Toc162634676"/>
      <w:bookmarkEnd w:id="33"/>
      <w:r>
        <w:rPr>
          <w:lang w:val="en-US"/>
        </w:rPr>
        <w:lastRenderedPageBreak/>
        <w:t>THIẾT LẬP THỰC NGHIỆM</w:t>
      </w:r>
      <w:bookmarkEnd w:id="34"/>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35" w:name="_Toc162634677"/>
      <w:r>
        <w:t>Thiết lập thực nghiệm</w:t>
      </w:r>
      <w:bookmarkEnd w:id="35"/>
    </w:p>
    <w:p w14:paraId="1456C64D" w14:textId="49050A0E" w:rsidR="00DF57BA" w:rsidRPr="00DF57BA" w:rsidRDefault="00DF57BA" w:rsidP="00DF57BA">
      <w:pPr>
        <w:pStyle w:val="Nidungvnbn"/>
        <w:rPr>
          <w:lang w:val="vi-VN"/>
        </w:rPr>
      </w:pPr>
      <w:bookmarkStart w:id="36" w:name="_Ref159935381"/>
      <w:bookmarkStart w:id="37" w:name="_Ref159935371"/>
      <w:bookmarkStart w:id="38" w:name="_Toc161582178"/>
      <w:bookmarkStart w:id="39" w:name="_Toc161942807"/>
      <w:bookmarkStart w:id="40" w:name="_Toc162634651"/>
      <w:r w:rsidRPr="00DF57BA">
        <w:rPr>
          <w:lang w:val="vi-VN"/>
        </w:rPr>
        <w:t>Tất cả các giải pháp</w:t>
      </w:r>
      <w:r w:rsidR="00F91DBA">
        <w:t xml:space="preserve"> ở trên</w:t>
      </w:r>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53E6B6C0" w:rsidR="00D84E51" w:rsidRDefault="00D84E51" w:rsidP="00255921">
      <w:pPr>
        <w:pStyle w:val="Caption"/>
      </w:pPr>
      <w:r>
        <w:lastRenderedPageBreak/>
        <w:t xml:space="preserve">Bảng </w:t>
      </w:r>
      <w:r w:rsidR="00DF57BA">
        <w:fldChar w:fldCharType="begin"/>
      </w:r>
      <w:r w:rsidR="00DF57BA">
        <w:instrText xml:space="preserve"> SEQ Bảng \* ARABIC </w:instrText>
      </w:r>
      <w:r w:rsidR="00DF57BA">
        <w:fldChar w:fldCharType="separate"/>
      </w:r>
      <w:r w:rsidR="000A63B1">
        <w:rPr>
          <w:noProof/>
        </w:rPr>
        <w:t>3</w:t>
      </w:r>
      <w:r w:rsidR="00DF57BA">
        <w:fldChar w:fldCharType="end"/>
      </w:r>
      <w:bookmarkEnd w:id="36"/>
      <w:r>
        <w:t xml:space="preserve"> </w:t>
      </w:r>
      <w:r w:rsidRPr="00506859">
        <w:t>Thông tin các dataset và tham số</w:t>
      </w:r>
      <w:bookmarkEnd w:id="37"/>
      <w:bookmarkEnd w:id="38"/>
      <w:bookmarkEnd w:id="39"/>
      <w:bookmarkEnd w:id="40"/>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r w:rsidRPr="0025652F">
              <w:rPr>
                <w:b/>
                <w:bCs/>
              </w:rPr>
              <w:t>Tên bộ dữ liệu</w:t>
            </w:r>
          </w:p>
        </w:tc>
        <w:tc>
          <w:tcPr>
            <w:tcW w:w="1260" w:type="dxa"/>
          </w:tcPr>
          <w:p w14:paraId="018F525D" w14:textId="77777777" w:rsidR="00D84E51" w:rsidRPr="0025652F" w:rsidRDefault="00D84E51" w:rsidP="0025652F">
            <w:pPr>
              <w:rPr>
                <w:b/>
                <w:bCs/>
              </w:rPr>
            </w:pPr>
            <w:r w:rsidRPr="0025652F">
              <w:rPr>
                <w:b/>
                <w:bCs/>
              </w:rPr>
              <w:t>Số lượng giao dịch</w:t>
            </w:r>
          </w:p>
        </w:tc>
        <w:tc>
          <w:tcPr>
            <w:tcW w:w="1260" w:type="dxa"/>
          </w:tcPr>
          <w:p w14:paraId="72575D26" w14:textId="77777777" w:rsidR="00D84E51" w:rsidRPr="0025652F" w:rsidRDefault="00D84E51" w:rsidP="0025652F">
            <w:pPr>
              <w:rPr>
                <w:b/>
                <w:bCs/>
              </w:rPr>
            </w:pPr>
            <w:r w:rsidRPr="0025652F">
              <w:rPr>
                <w:b/>
                <w:bCs/>
              </w:rPr>
              <w:t>Số lượng phần tử</w:t>
            </w:r>
          </w:p>
        </w:tc>
        <w:tc>
          <w:tcPr>
            <w:tcW w:w="1440" w:type="dxa"/>
          </w:tcPr>
          <w:p w14:paraId="1C9D70D2" w14:textId="77777777" w:rsidR="00D84E51" w:rsidRPr="0025652F" w:rsidRDefault="00D84E51" w:rsidP="0025652F">
            <w:pPr>
              <w:rPr>
                <w:b/>
                <w:bCs/>
              </w:rPr>
            </w:pPr>
            <w:r w:rsidRPr="0025652F">
              <w:rPr>
                <w:b/>
                <w:bCs/>
              </w:rPr>
              <w:t>Độ dài trung bình</w:t>
            </w:r>
          </w:p>
        </w:tc>
        <w:tc>
          <w:tcPr>
            <w:tcW w:w="802" w:type="dxa"/>
          </w:tcPr>
          <w:p w14:paraId="5EFDEA99" w14:textId="77777777" w:rsidR="00D84E51" w:rsidRPr="0025652F" w:rsidRDefault="00D84E51" w:rsidP="0025652F">
            <w:pPr>
              <w:rPr>
                <w:b/>
                <w:bCs/>
              </w:rPr>
            </w:pPr>
            <w:r w:rsidRPr="0025652F">
              <w:rPr>
                <w:b/>
                <w:bCs/>
              </w:rPr>
              <w:t>Mật độ</w:t>
            </w:r>
          </w:p>
        </w:tc>
        <w:tc>
          <w:tcPr>
            <w:tcW w:w="1358" w:type="dxa"/>
          </w:tcPr>
          <w:p w14:paraId="4E1DE645" w14:textId="77777777" w:rsidR="00D84E51" w:rsidRPr="0025652F" w:rsidRDefault="00D84E51" w:rsidP="0025652F">
            <w:pPr>
              <w:rPr>
                <w:b/>
                <w:bCs/>
              </w:rPr>
            </w:pPr>
            <w:r w:rsidRPr="0025652F">
              <w:rPr>
                <w:b/>
                <w:bCs/>
              </w:rPr>
              <w:t>Độ hỗ trợ tối thiểu</w:t>
            </w:r>
          </w:p>
        </w:tc>
        <w:tc>
          <w:tcPr>
            <w:tcW w:w="1284" w:type="dxa"/>
          </w:tcPr>
          <w:p w14:paraId="6C17B41D" w14:textId="77777777" w:rsidR="00D84E51" w:rsidRPr="0025652F" w:rsidRDefault="00D84E51" w:rsidP="0025652F">
            <w:pPr>
              <w:rPr>
                <w:b/>
                <w:bCs/>
              </w:rPr>
            </w:pPr>
            <w:r w:rsidRPr="0025652F">
              <w:rPr>
                <w:b/>
                <w:bCs/>
              </w:rPr>
              <w:t>Độ tin cậy tối thiểu</w:t>
            </w:r>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16E55075" w:rsidR="00047708" w:rsidRPr="004779F4" w:rsidRDefault="00047708" w:rsidP="00047708">
            <w:r w:rsidRPr="004779F4">
              <w:t>0.2n</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0258B85C" w:rsidR="00047708" w:rsidRPr="004779F4" w:rsidRDefault="00047708" w:rsidP="00047708">
            <w:r w:rsidRPr="004779F4">
              <w:t>0.</w:t>
            </w:r>
            <w:r w:rsidR="00C6108B">
              <w:t>2</w:t>
            </w:r>
            <w:r w:rsidRPr="004779F4">
              <w:t>n</w:t>
            </w:r>
            <w:r w:rsidRPr="0025652F">
              <w:rPr>
                <w:vertAlign w:val="superscript"/>
              </w:rPr>
              <w:t>(*)</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r w:rsidRPr="004779F4">
              <w:t>USCensus</w:t>
            </w:r>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với n là là số lượng giao dịch</w:t>
      </w:r>
      <w:r w:rsidR="00047708">
        <w:t xml:space="preserve"> trong các bộ dữ liệu</w:t>
      </w:r>
    </w:p>
    <w:p w14:paraId="498948A0" w14:textId="24A29E3A" w:rsidR="004D6154" w:rsidRPr="004D6154" w:rsidRDefault="004D6154" w:rsidP="004D6154">
      <w:pPr>
        <w:pStyle w:val="Nidungvnbn"/>
      </w:pPr>
      <w:r w:rsidRPr="004D6154">
        <w:t xml:space="preserve">Trong </w:t>
      </w:r>
      <w:r w:rsidR="00F25008">
        <w:t>bài báo cáo này</w:t>
      </w:r>
      <w:r w:rsidRPr="004D6154">
        <w:t>, tôi sử dụng các bộ dữ liệu tương tự</w:t>
      </w:r>
      <w:r w:rsidR="0048781E">
        <w:t xml:space="preserve"> </w:t>
      </w:r>
      <w:r>
        <w:t xml:space="preserve"> </w:t>
      </w:r>
      <w:r w:rsidRPr="004D6154">
        <w:t xml:space="preserve">được </w:t>
      </w:r>
      <w:r>
        <w:t>sử dụng</w:t>
      </w:r>
      <w:r w:rsidRPr="004D6154">
        <w:t xml:space="preserve"> trong bài viết của Li (2019), do hiện tại không có cơ sở dữ liệu không chắc chắn nào được công khai. Mỗi phần tử trong cơ sở dữ liệu đều được gán một xác suất ngẫu nhiên, được xác định dựa trên phân phối Gaussian. </w:t>
      </w:r>
      <w:r w:rsidR="007D2AEF">
        <w:t>K</w:t>
      </w:r>
      <w:r w:rsidRPr="004D6154">
        <w:t xml:space="preserve">ỳ vọng của phân phối này là 0.5 </w:t>
      </w:r>
      <w:r w:rsidR="009E3910">
        <w:t xml:space="preserve">và </w:t>
      </w:r>
      <w:r w:rsidRPr="004D6154">
        <w:t>phương sai là 0.125. Điều này nhằm tạo ra một</w:t>
      </w:r>
      <w:r w:rsidR="0048781E">
        <w:t xml:space="preserve"> bộ dữ liệu</w:t>
      </w:r>
      <w:r w:rsidRPr="004D6154">
        <w:t xml:space="preserve"> mô phỏng gần nhất với thực tế, nơi mà mức độ không chắc chắn của các phần tử có thể thay đổi </w:t>
      </w:r>
      <w:r w:rsidR="00051A64">
        <w:t>một</w:t>
      </w:r>
      <w:r w:rsidRPr="004D6154">
        <w:t xml:space="preserve"> cách không cố định. Để biểu thị mức độ quan trọng của từng phần tử trong cơ sở dữ liệu, tôi đã tạo ra một bảng trọng số. Các trọng số này được sinh ra ngẫu nhiên trong</w:t>
      </w:r>
      <w:r w:rsidR="001F7BD2">
        <w:t xml:space="preserve"> nữa</w:t>
      </w:r>
      <w:r w:rsidRPr="004D6154">
        <w:t xml:space="preserve"> khoảng (0;1</w:t>
      </w:r>
      <w:r w:rsidR="00E6441E">
        <w:t xml:space="preserve">] điều </w:t>
      </w:r>
      <w:r w:rsidRPr="004D6154">
        <w:t>đảm bảo rằng mỗi phần tử sẽ có một giá trị trọng số nhất định, giúp phản ánh mức độ quan trọng của chúng trong quá trình phân tích.</w:t>
      </w:r>
    </w:p>
    <w:p w14:paraId="32B3F4C6" w14:textId="616E66E0" w:rsidR="004D6154" w:rsidRPr="004D6154" w:rsidRDefault="004D6154" w:rsidP="004D6154">
      <w:pPr>
        <w:pStyle w:val="Nidungvnbn"/>
      </w:pPr>
      <w:r w:rsidRPr="004D6154">
        <w:t xml:space="preserve">Trong quá </w:t>
      </w:r>
      <w:r w:rsidR="00136DCE">
        <w:t>trình thực hiện các thực nghiệm</w:t>
      </w:r>
      <w:r w:rsidRPr="004D6154">
        <w:t xml:space="preserve">, tôi sử dụng ba bộ dữ liệu thực tế bao gồm ACCIDENTS, USCensus và CONNECT4. Mỗi bộ dữ liệu này đại diện cho một lĩnh vực khác nhau và có cấu trúc riêng biệt, từ đó giúp tôi có được cái nhìn toàn diện về hiệu suất của các giải pháp được đánh giá. Ngoài ra, để kiểm tra tính hiệu quả </w:t>
      </w:r>
      <w:r w:rsidRPr="004D6154">
        <w:lastRenderedPageBreak/>
        <w:t>của các thuật toán trên</w:t>
      </w:r>
      <w:r w:rsidR="004406D4">
        <w:t xml:space="preserve"> tôi sử dụng thêm</w:t>
      </w:r>
      <w:r w:rsidRPr="004D6154">
        <w:t xml:space="preserve"> dữ liệu tổng hợp T40I10D100K. Đây là một bộ dữ liệu lớn với tổng cộng một trăm ngàn dòng, được sử dụng phổ biến trong các nghiên cứu về khai thác dữ liệu và phát hiện các mẫu phổ biến.</w:t>
      </w:r>
    </w:p>
    <w:p w14:paraId="3CC210D1" w14:textId="77777777" w:rsidR="004D6154" w:rsidRPr="004D6154" w:rsidRDefault="004D6154" w:rsidP="004D6154">
      <w:pPr>
        <w:pStyle w:val="Nidungvnbn"/>
      </w:pPr>
      <w:r w:rsidRPr="004D6154">
        <w:t>Trong quá trình đánh giá hiệu suất của các thuật toán, tôi đã lựa chọn hai tiêu chí chính: độ tin cậy tối thiểu và độ hỗ trợ tối thiểu. Đây là những yếu tố then chốt ảnh hưởng trực tiếp đến thời gian chạy của thuật toán và chất lượng kết quả. Độ tin cậy tối thiểu là thước đo mức độ chắc chắn của các kết quả được phát hiện, trong khi độ hỗ trợ tối thiểu xác định mức độ phổ biến của các mẫu trong dữ liệu. Sự kết hợp của hai tiêu chí này giúp đảm bảo rằng các mẫu phổ biến được phát hiện không chỉ có độ chắc chắn cao mà còn xuất hiện đủ thường xuyên trong cơ sở dữ liệu.</w:t>
      </w:r>
    </w:p>
    <w:p w14:paraId="74810BF5" w14:textId="3EC2BE01" w:rsidR="004D6154" w:rsidRPr="004D6154" w:rsidRDefault="004D6154" w:rsidP="00BD6A1C">
      <w:pPr>
        <w:pStyle w:val="Nidungvnbn"/>
      </w:pPr>
      <w:r w:rsidRPr="004D6154">
        <w:t xml:space="preserve">Tuy nhiên, do giới hạn về tài nguyên, tôi không thể sử dụng toàn bộ dữ liệu từ các bộ dữ liệu đã chọn. Thay vào đó, tôi chỉ sử dụng 10000 dòng dữ liệu đầu tiên từ mỗi bộ dữ liệu, bao gồm T40I10D100K, CONNECT4, ACCIDENTS và USCensus. Quyết định này được đưa ra dựa trên sự cân nhắc về thời gian chạy của các thuật toán và khả năng xử lý của hệ thống. Việc sử dụng số lượng dữ liệu này giúp đảm bảo rằng thời gian chạy của các thuật toán là hợp lý và có thể </w:t>
      </w:r>
      <w:r w:rsidR="004406D4">
        <w:t>chấp nhận được</w:t>
      </w:r>
      <w:r w:rsidRPr="004D6154">
        <w:t>, đồng thời vẫn cung cấp đủ thông tin để đánh giá hiệu suất của các giải pháp. Thông tin chi tiết về các tham số và bộ dữ liệu đã được trình bày rõ ràng trong Bảng 3</w:t>
      </w:r>
      <w:r w:rsidR="00861662">
        <w:t>, mô tả chi tiết các bộ dữ liệu</w:t>
      </w:r>
      <w:r w:rsidRPr="004D6154">
        <w:t xml:space="preserve"> và các điều kiện thử nghiệm.</w:t>
      </w:r>
      <w:r w:rsidR="00BD6A1C">
        <w:t xml:space="preserve"> </w:t>
      </w:r>
      <w:r w:rsidRPr="004D6154">
        <w:t>Việc chọn lọc và sử dụng các bộ dữ liệu này không chỉ giúp xác định hiệu suất của các thuật toán trong điều kiện thực tế mà còn giúp kiểm tra khả năng mở rộng và độ tin cậy của các giải pháp khi đối mặt với dữ liệu lớn và phức tạp. Qua đó, tôi có thể đánh giá được những ưu điểm và hạn chế của từng giải pháp, từ đó đề xuất những cải tiến hoặc phương hướng mới cho các nghiên cứu trong tương lai.</w:t>
      </w:r>
    </w:p>
    <w:p w14:paraId="7856B736" w14:textId="759425B8" w:rsidR="001B768D" w:rsidRDefault="001B768D" w:rsidP="001B768D">
      <w:pPr>
        <w:pStyle w:val="Heading2"/>
        <w:rPr>
          <w:lang w:val="en-US"/>
        </w:rPr>
      </w:pPr>
      <w:bookmarkStart w:id="41" w:name="_Toc162634678"/>
      <w:r>
        <w:rPr>
          <w:lang w:val="en-US"/>
        </w:rPr>
        <w:t>Thực nghiệm trên các ví dụ</w:t>
      </w:r>
      <w:bookmarkEnd w:id="41"/>
      <w:r>
        <w:rPr>
          <w:lang w:val="en-US"/>
        </w:rPr>
        <w:t xml:space="preserve"> </w:t>
      </w:r>
    </w:p>
    <w:p w14:paraId="4AE9CFFF" w14:textId="25B32508" w:rsidR="00DF57BA" w:rsidRDefault="00DF57BA" w:rsidP="00DF57BA">
      <w:pPr>
        <w:pStyle w:val="Caption"/>
        <w:keepNext/>
      </w:pPr>
      <w:r>
        <w:lastRenderedPageBreak/>
        <w:t xml:space="preserve">Bảng </w:t>
      </w:r>
      <w:r>
        <w:fldChar w:fldCharType="begin"/>
      </w:r>
      <w:r>
        <w:instrText xml:space="preserve"> SEQ Bảng \* ARABIC </w:instrText>
      </w:r>
      <w:r>
        <w:fldChar w:fldCharType="separate"/>
      </w:r>
      <w:r w:rsidR="000A63B1">
        <w:rPr>
          <w:noProof/>
        </w:rPr>
        <w:t>4</w:t>
      </w:r>
      <w:r>
        <w:fldChar w:fldCharType="end"/>
      </w:r>
      <w:r>
        <w:t xml:space="preserve"> </w:t>
      </w:r>
      <w:r w:rsidRPr="003A772F">
        <w:t>Cơ sở dữ liệu mẫu cho các giao dịch không chắc chắn</w:t>
      </w:r>
    </w:p>
    <w:tbl>
      <w:tblPr>
        <w:tblStyle w:val="TableGrid"/>
        <w:tblW w:w="0" w:type="auto"/>
        <w:tblLook w:val="04A0" w:firstRow="1" w:lastRow="0" w:firstColumn="1" w:lastColumn="0" w:noHBand="0" w:noVBand="1"/>
      </w:tblPr>
      <w:tblGrid>
        <w:gridCol w:w="1345"/>
        <w:gridCol w:w="7426"/>
      </w:tblGrid>
      <w:tr w:rsidR="00DF57BA" w14:paraId="0E09F52A" w14:textId="77777777" w:rsidTr="00262135">
        <w:tc>
          <w:tcPr>
            <w:tcW w:w="1345" w:type="dxa"/>
          </w:tcPr>
          <w:p w14:paraId="7C12D92B" w14:textId="77777777" w:rsidR="00DF57BA" w:rsidRPr="0038311F" w:rsidRDefault="00DF57BA" w:rsidP="00262135">
            <w:pPr>
              <w:pStyle w:val="Nidungvnbn"/>
              <w:ind w:firstLine="0"/>
              <w:jc w:val="center"/>
              <w:rPr>
                <w:b/>
                <w:bCs/>
              </w:rPr>
            </w:pPr>
            <w:r w:rsidRPr="0038311F">
              <w:rPr>
                <w:b/>
                <w:bCs/>
              </w:rPr>
              <w:t>ID</w:t>
            </w:r>
          </w:p>
        </w:tc>
        <w:tc>
          <w:tcPr>
            <w:tcW w:w="7426" w:type="dxa"/>
          </w:tcPr>
          <w:p w14:paraId="7A2239A2" w14:textId="77777777" w:rsidR="00DF57BA" w:rsidRPr="0038311F" w:rsidRDefault="00DF57BA" w:rsidP="00262135">
            <w:pPr>
              <w:pStyle w:val="Nidungvnbn"/>
              <w:ind w:firstLine="0"/>
              <w:jc w:val="center"/>
              <w:rPr>
                <w:b/>
                <w:bCs/>
              </w:rPr>
            </w:pPr>
            <w:r w:rsidRPr="0038311F">
              <w:rPr>
                <w:b/>
                <w:bCs/>
              </w:rPr>
              <w:t>Gi</w:t>
            </w:r>
            <w:r>
              <w:rPr>
                <w:b/>
                <w:bCs/>
              </w:rPr>
              <w:t>ao dịch</w:t>
            </w:r>
          </w:p>
        </w:tc>
      </w:tr>
      <w:tr w:rsidR="00DF57BA" w14:paraId="0FADAF1D" w14:textId="77777777" w:rsidTr="00262135">
        <w:tc>
          <w:tcPr>
            <w:tcW w:w="1345" w:type="dxa"/>
          </w:tcPr>
          <w:p w14:paraId="2F0F02BB" w14:textId="77777777" w:rsidR="00DF57BA" w:rsidRDefault="00DF57BA" w:rsidP="00262135">
            <w:pPr>
              <w:pStyle w:val="Nidungvnbn"/>
              <w:ind w:firstLine="0"/>
              <w:jc w:val="center"/>
            </w:pPr>
            <w:r>
              <w:t>TID1</w:t>
            </w:r>
          </w:p>
        </w:tc>
        <w:tc>
          <w:tcPr>
            <w:tcW w:w="7426" w:type="dxa"/>
          </w:tcPr>
          <w:p w14:paraId="6DE89BCB" w14:textId="77777777" w:rsidR="00DF57BA" w:rsidRDefault="00DF57BA" w:rsidP="00262135">
            <w:pPr>
              <w:pStyle w:val="Nidungvnbn"/>
              <w:ind w:firstLine="0"/>
            </w:pPr>
            <w:r>
              <w:t>{1: 0.5} {2: 0.7} {4: 0.8} {5: 0.9}</w:t>
            </w:r>
          </w:p>
        </w:tc>
      </w:tr>
      <w:tr w:rsidR="00DF57BA" w14:paraId="3E15A433" w14:textId="77777777" w:rsidTr="00262135">
        <w:tc>
          <w:tcPr>
            <w:tcW w:w="1345" w:type="dxa"/>
          </w:tcPr>
          <w:p w14:paraId="1523A276" w14:textId="77777777" w:rsidR="00DF57BA" w:rsidRDefault="00DF57BA" w:rsidP="00262135">
            <w:pPr>
              <w:pStyle w:val="Nidungvnbn"/>
              <w:ind w:firstLine="0"/>
              <w:jc w:val="center"/>
            </w:pPr>
            <w:r>
              <w:t>TID2</w:t>
            </w:r>
          </w:p>
        </w:tc>
        <w:tc>
          <w:tcPr>
            <w:tcW w:w="7426" w:type="dxa"/>
          </w:tcPr>
          <w:p w14:paraId="131C41D1" w14:textId="77777777" w:rsidR="00DF57BA" w:rsidRDefault="00DF57BA" w:rsidP="00262135">
            <w:pPr>
              <w:pStyle w:val="Nidungvnbn"/>
              <w:ind w:firstLine="0"/>
            </w:pPr>
            <w:r>
              <w:t xml:space="preserve">{2: 0.6} {3: 0.8} {4: 0.6} {5: 0.8} </w:t>
            </w:r>
          </w:p>
        </w:tc>
      </w:tr>
      <w:tr w:rsidR="00DF57BA" w14:paraId="7186647A" w14:textId="77777777" w:rsidTr="00262135">
        <w:tc>
          <w:tcPr>
            <w:tcW w:w="1345" w:type="dxa"/>
          </w:tcPr>
          <w:p w14:paraId="5F4917FC" w14:textId="77777777" w:rsidR="00DF57BA" w:rsidRDefault="00DF57BA" w:rsidP="00262135">
            <w:pPr>
              <w:pStyle w:val="Nidungvnbn"/>
              <w:ind w:firstLine="0"/>
              <w:jc w:val="center"/>
            </w:pPr>
            <w:r>
              <w:t>TID3</w:t>
            </w:r>
          </w:p>
        </w:tc>
        <w:tc>
          <w:tcPr>
            <w:tcW w:w="7426" w:type="dxa"/>
          </w:tcPr>
          <w:p w14:paraId="122A0820" w14:textId="77777777" w:rsidR="00DF57BA" w:rsidRDefault="00DF57BA" w:rsidP="00262135">
            <w:pPr>
              <w:pStyle w:val="Nidungvnbn"/>
              <w:ind w:firstLine="0"/>
            </w:pPr>
            <w:r>
              <w:t>{3: 0.6} {4: 0.9} {5: 0.5}</w:t>
            </w:r>
          </w:p>
        </w:tc>
      </w:tr>
      <w:tr w:rsidR="00DF57BA" w14:paraId="4D5B77E2" w14:textId="77777777" w:rsidTr="00262135">
        <w:tc>
          <w:tcPr>
            <w:tcW w:w="1345" w:type="dxa"/>
          </w:tcPr>
          <w:p w14:paraId="4BC986A5" w14:textId="77777777" w:rsidR="00DF57BA" w:rsidRDefault="00DF57BA" w:rsidP="00262135">
            <w:pPr>
              <w:pStyle w:val="Nidungvnbn"/>
              <w:ind w:firstLine="0"/>
              <w:jc w:val="center"/>
            </w:pPr>
            <w:r>
              <w:t>TID4</w:t>
            </w:r>
          </w:p>
        </w:tc>
        <w:tc>
          <w:tcPr>
            <w:tcW w:w="7426" w:type="dxa"/>
          </w:tcPr>
          <w:p w14:paraId="0D3F3831" w14:textId="77777777" w:rsidR="00DF57BA" w:rsidRDefault="00DF57BA" w:rsidP="00262135">
            <w:pPr>
              <w:pStyle w:val="Nidungvnbn"/>
              <w:ind w:firstLine="0"/>
            </w:pPr>
            <w:r>
              <w:t>{1: 0.6} {3: 0.7} {4: 0.8} {5: 0.8}</w:t>
            </w:r>
          </w:p>
        </w:tc>
      </w:tr>
      <w:tr w:rsidR="00DF57BA" w14:paraId="7104CBBF" w14:textId="77777777" w:rsidTr="00262135">
        <w:tc>
          <w:tcPr>
            <w:tcW w:w="1345" w:type="dxa"/>
          </w:tcPr>
          <w:p w14:paraId="4912E8E6" w14:textId="77777777" w:rsidR="00DF57BA" w:rsidRDefault="00DF57BA" w:rsidP="00262135">
            <w:pPr>
              <w:pStyle w:val="Nidungvnbn"/>
              <w:ind w:firstLine="0"/>
              <w:jc w:val="center"/>
            </w:pPr>
            <w:r>
              <w:t>TID5</w:t>
            </w:r>
          </w:p>
        </w:tc>
        <w:tc>
          <w:tcPr>
            <w:tcW w:w="7426" w:type="dxa"/>
          </w:tcPr>
          <w:p w14:paraId="757DAA8D" w14:textId="77777777" w:rsidR="00DF57BA" w:rsidRDefault="00DF57BA" w:rsidP="00262135">
            <w:pPr>
              <w:pStyle w:val="Nidungvnbn"/>
              <w:ind w:firstLine="0"/>
            </w:pPr>
            <w:r>
              <w:t>{1: 0.8} {2: 0.9} {3: 0.5} {4: 0.6} {5: 0.7}</w:t>
            </w:r>
          </w:p>
        </w:tc>
      </w:tr>
      <w:tr w:rsidR="00DF57BA" w14:paraId="47E01E6B" w14:textId="77777777" w:rsidTr="00262135">
        <w:tc>
          <w:tcPr>
            <w:tcW w:w="1345" w:type="dxa"/>
          </w:tcPr>
          <w:p w14:paraId="60094736" w14:textId="77777777" w:rsidR="00DF57BA" w:rsidRDefault="00DF57BA" w:rsidP="00262135">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418C80AA" w:rsidR="00DF57BA" w:rsidRDefault="00DF57BA" w:rsidP="00DF57BA">
      <w:pPr>
        <w:pStyle w:val="Caption"/>
        <w:keepNext/>
      </w:pPr>
      <w:r>
        <w:t xml:space="preserve">Bảng </w:t>
      </w:r>
      <w:r>
        <w:fldChar w:fldCharType="begin"/>
      </w:r>
      <w:r>
        <w:instrText xml:space="preserve"> SEQ Bảng \* ARABIC </w:instrText>
      </w:r>
      <w:r>
        <w:fldChar w:fldCharType="separate"/>
      </w:r>
      <w:r w:rsidR="000A63B1">
        <w:rPr>
          <w:noProof/>
        </w:rPr>
        <w:t>5</w:t>
      </w:r>
      <w:r>
        <w:fldChar w:fldCharType="end"/>
      </w:r>
      <w:r>
        <w:t xml:space="preserve"> </w:t>
      </w:r>
      <w:r w:rsidRPr="006955F8">
        <w:t xml:space="preserve">Trọng số các phần tử trong Bảng </w:t>
      </w:r>
      <w:r>
        <w:t>5</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262135">
        <w:tc>
          <w:tcPr>
            <w:tcW w:w="1461" w:type="dxa"/>
          </w:tcPr>
          <w:p w14:paraId="139B1E1A" w14:textId="77777777" w:rsidR="00DF57BA" w:rsidRPr="00796646" w:rsidRDefault="00DF57BA" w:rsidP="00262135">
            <w:pPr>
              <w:pStyle w:val="Nidungvnbn"/>
              <w:ind w:firstLine="0"/>
              <w:rPr>
                <w:b/>
                <w:bCs/>
              </w:rPr>
            </w:pPr>
            <w:r w:rsidRPr="00796646">
              <w:rPr>
                <w:b/>
                <w:bCs/>
              </w:rPr>
              <w:t>Phần tử</w:t>
            </w:r>
          </w:p>
        </w:tc>
        <w:tc>
          <w:tcPr>
            <w:tcW w:w="1462" w:type="dxa"/>
          </w:tcPr>
          <w:p w14:paraId="40DE85BD" w14:textId="77777777" w:rsidR="00DF57BA" w:rsidRDefault="00DF57BA" w:rsidP="00262135">
            <w:pPr>
              <w:pStyle w:val="Nidungvnbn"/>
              <w:ind w:firstLine="0"/>
            </w:pPr>
            <w:r>
              <w:t>1</w:t>
            </w:r>
          </w:p>
        </w:tc>
        <w:tc>
          <w:tcPr>
            <w:tcW w:w="1462" w:type="dxa"/>
          </w:tcPr>
          <w:p w14:paraId="33BD89A3" w14:textId="77777777" w:rsidR="00DF57BA" w:rsidRDefault="00DF57BA" w:rsidP="00262135">
            <w:pPr>
              <w:pStyle w:val="Nidungvnbn"/>
              <w:ind w:firstLine="0"/>
            </w:pPr>
            <w:r>
              <w:t>2</w:t>
            </w:r>
          </w:p>
        </w:tc>
        <w:tc>
          <w:tcPr>
            <w:tcW w:w="1462" w:type="dxa"/>
          </w:tcPr>
          <w:p w14:paraId="0956143A" w14:textId="77777777" w:rsidR="00DF57BA" w:rsidRDefault="00DF57BA" w:rsidP="00262135">
            <w:pPr>
              <w:pStyle w:val="Nidungvnbn"/>
              <w:ind w:firstLine="0"/>
            </w:pPr>
            <w:r>
              <w:t>3</w:t>
            </w:r>
          </w:p>
        </w:tc>
        <w:tc>
          <w:tcPr>
            <w:tcW w:w="1462" w:type="dxa"/>
          </w:tcPr>
          <w:p w14:paraId="465298A9" w14:textId="77777777" w:rsidR="00DF57BA" w:rsidRDefault="00DF57BA" w:rsidP="00262135">
            <w:pPr>
              <w:pStyle w:val="Nidungvnbn"/>
              <w:ind w:firstLine="0"/>
            </w:pPr>
            <w:r>
              <w:t>4</w:t>
            </w:r>
          </w:p>
        </w:tc>
        <w:tc>
          <w:tcPr>
            <w:tcW w:w="1462" w:type="dxa"/>
          </w:tcPr>
          <w:p w14:paraId="69B76FF2" w14:textId="77777777" w:rsidR="00DF57BA" w:rsidRDefault="00DF57BA" w:rsidP="00262135">
            <w:pPr>
              <w:pStyle w:val="Nidungvnbn"/>
              <w:ind w:firstLine="0"/>
            </w:pPr>
            <w:r>
              <w:t>5</w:t>
            </w:r>
          </w:p>
        </w:tc>
      </w:tr>
      <w:tr w:rsidR="00DF57BA" w14:paraId="398C6C40" w14:textId="77777777" w:rsidTr="00262135">
        <w:tc>
          <w:tcPr>
            <w:tcW w:w="1461" w:type="dxa"/>
          </w:tcPr>
          <w:p w14:paraId="09A97B5A" w14:textId="77777777" w:rsidR="00DF57BA" w:rsidRPr="00796646" w:rsidRDefault="00DF57BA" w:rsidP="00262135">
            <w:pPr>
              <w:pStyle w:val="Nidungvnbn"/>
              <w:ind w:firstLine="0"/>
              <w:rPr>
                <w:b/>
                <w:bCs/>
              </w:rPr>
            </w:pPr>
            <w:r w:rsidRPr="00796646">
              <w:rPr>
                <w:b/>
                <w:bCs/>
              </w:rPr>
              <w:t>Trọng số</w:t>
            </w:r>
          </w:p>
        </w:tc>
        <w:tc>
          <w:tcPr>
            <w:tcW w:w="1462" w:type="dxa"/>
          </w:tcPr>
          <w:p w14:paraId="45EDE2C4" w14:textId="77777777" w:rsidR="00DF57BA" w:rsidRDefault="00DF57BA" w:rsidP="00262135">
            <w:pPr>
              <w:pStyle w:val="Nidungvnbn"/>
              <w:ind w:firstLine="0"/>
            </w:pPr>
            <w:r>
              <w:t>0.3</w:t>
            </w:r>
          </w:p>
        </w:tc>
        <w:tc>
          <w:tcPr>
            <w:tcW w:w="1462" w:type="dxa"/>
          </w:tcPr>
          <w:p w14:paraId="52216673" w14:textId="77777777" w:rsidR="00DF57BA" w:rsidRDefault="00DF57BA" w:rsidP="00262135">
            <w:pPr>
              <w:pStyle w:val="Nidungvnbn"/>
              <w:ind w:firstLine="0"/>
            </w:pPr>
            <w:r>
              <w:t>0.9</w:t>
            </w:r>
          </w:p>
        </w:tc>
        <w:tc>
          <w:tcPr>
            <w:tcW w:w="1462" w:type="dxa"/>
          </w:tcPr>
          <w:p w14:paraId="66641D2C" w14:textId="77777777" w:rsidR="00DF57BA" w:rsidRDefault="00DF57BA" w:rsidP="00262135">
            <w:pPr>
              <w:pStyle w:val="Nidungvnbn"/>
              <w:ind w:firstLine="0"/>
            </w:pPr>
            <w:r>
              <w:t>0.5</w:t>
            </w:r>
          </w:p>
        </w:tc>
        <w:tc>
          <w:tcPr>
            <w:tcW w:w="1462" w:type="dxa"/>
          </w:tcPr>
          <w:p w14:paraId="29C00132" w14:textId="77777777" w:rsidR="00DF57BA" w:rsidRDefault="00DF57BA" w:rsidP="00262135">
            <w:pPr>
              <w:pStyle w:val="Nidungvnbn"/>
              <w:ind w:firstLine="0"/>
            </w:pPr>
            <w:r>
              <w:t>0.6</w:t>
            </w:r>
          </w:p>
        </w:tc>
        <w:tc>
          <w:tcPr>
            <w:tcW w:w="1462" w:type="dxa"/>
          </w:tcPr>
          <w:p w14:paraId="45FA9755" w14:textId="77777777" w:rsidR="00DF57BA" w:rsidRDefault="00DF57BA" w:rsidP="00262135">
            <w:pPr>
              <w:pStyle w:val="Nidungvnbn"/>
              <w:ind w:firstLine="0"/>
            </w:pPr>
            <w:r>
              <w:t>0.9</w:t>
            </w:r>
          </w:p>
        </w:tc>
      </w:tr>
    </w:tbl>
    <w:p w14:paraId="633290FF" w14:textId="23FC6D32" w:rsidR="001D2950" w:rsidRDefault="009C3896" w:rsidP="009C3896">
      <w:pPr>
        <w:pStyle w:val="Heading3"/>
      </w:pPr>
      <w:r>
        <w:t>Thuật toán wP</w:t>
      </w:r>
      <w:r w:rsidR="00BA7C11">
        <w:t>M</w:t>
      </w:r>
      <w:r>
        <w:t>F</w:t>
      </w:r>
      <w:r w:rsidR="00BA7C11">
        <w:t>I</w:t>
      </w:r>
      <w:r>
        <w:t>-Apriori</w:t>
      </w:r>
    </w:p>
    <w:p w14:paraId="43DFE6EE" w14:textId="77777777" w:rsidR="000A63B1" w:rsidRDefault="000A63B1" w:rsidP="00CA5331">
      <w:pPr>
        <w:pStyle w:val="Nidungvnbn"/>
      </w:pPr>
      <w:r w:rsidRPr="00CA5331">
        <w:t>Với cơ sở dữ liệu như Bảng 4 và bảng trọng số như Bảng 5 ta có độ hỗ trợ tối thiểu là 2 và độ tin cậy tối thiểu là 0.2. Tôi áp dụng thuật toán 2 để tìm ra các tập mục phổ biến tối đa xác suất có trọng số như sau:</w:t>
      </w:r>
    </w:p>
    <w:p w14:paraId="7BFA3742" w14:textId="00EED21C" w:rsidR="00CA5331" w:rsidRDefault="00077222" w:rsidP="00CA5331">
      <w:pPr>
        <w:pStyle w:val="Nidungvnbn"/>
      </w:pPr>
      <w:r>
        <w:t xml:space="preserve">Khởi tạo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phần tử riêng </w:t>
      </w:r>
      <w:r w:rsidR="005E458E">
        <w:t xml:space="preserve">biệt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r>
        <w:rPr>
          <w:rFonts w:eastAsiaTheme="minorEastAsia"/>
        </w:rPr>
        <w:t xml:space="preserve">Tính độ hỗ trợ xác suất các phần tử trong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r w:rsidRPr="00CA5331">
        <w:t>tập mục phổ biến xác suất có trọng số</w:t>
      </w:r>
      <w:r w:rsidR="002B7E17">
        <w:t xml:space="preserve"> với kích thước là 1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được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r>
        <w:lastRenderedPageBreak/>
        <w:t xml:space="preserve">Khởi tạo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7341AC"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m:t>
          </m:r>
          <m:r>
            <w:rPr>
              <w:rFonts w:ascii="Cambria Math" w:eastAsiaTheme="minorEastAsia" w:hAnsi="Cambria Math"/>
            </w:rPr>
            <m:t>null</m:t>
          </m:r>
        </m:oMath>
      </m:oMathPara>
    </w:p>
    <w:p w14:paraId="58CEC914" w14:textId="07AE31AC" w:rsidR="007341AC" w:rsidRPr="000B63EC" w:rsidRDefault="00FD6615"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B63EC" w:rsidP="000B63EC">
      <w:pPr>
        <w:pStyle w:val="Nidungvnbn"/>
        <w:rPr>
          <w:rFonts w:eastAsiaTheme="minorEastAsia"/>
        </w:rPr>
      </w:pPr>
      <m:oMathPara>
        <m:oMath>
          <m:r>
            <m:rPr>
              <m:sty m:val="bi"/>
            </m:rPr>
            <w:rPr>
              <w:rFonts w:ascii="Cambria Math" w:hAnsi="Cambria Math"/>
            </w:rPr>
            <w:tab/>
          </m:r>
          <m:sSub>
            <m:sSubPr>
              <m:ctrlPr>
                <w:rPr>
                  <w:rFonts w:ascii="Cambria Math" w:hAnsi="Cambria Math"/>
                  <w:b/>
                  <w:bCs/>
                  <w:i/>
                </w:rPr>
              </m:ctrlPr>
            </m:sSubPr>
            <m:e>
              <m:r>
                <m:rPr>
                  <m:sty m:val="bi"/>
                </m:rPr>
                <w:rPr>
                  <w:rFonts w:ascii="Cambria Math" w:hAnsi="Cambria Math"/>
                </w:rPr>
                <m:t>→</m:t>
              </m:r>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B63EC"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r w:rsidR="002E4E77">
        <w:rPr>
          <w:rFonts w:eastAsiaTheme="minorEastAsia"/>
        </w:rPr>
        <w:t>Tính độ hỗ trợ xác suất cho các tập mục có kích thước là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m:t>
        </m:r>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m:t>
        </m:r>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m:t>
        </m:r>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m:t>
        </m:r>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m:t>
        </m:r>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m:t>
        </m:r>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w:t>
      </w:r>
      <w:r>
        <w:t>2</w:t>
      </w:r>
      <w:r>
        <w:t xml:space="preserve"> bao gồm</w:t>
      </w:r>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w:t>
      </w:r>
      <w:r w:rsidR="00C51498">
        <w:rPr>
          <w:rFonts w:eastAsiaTheme="minorEastAsia"/>
        </w:rPr>
        <w:t xml:space="preserve">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được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r w:rsidR="008450CF">
        <w:rPr>
          <w:rFonts w:eastAsiaTheme="minorEastAsia"/>
        </w:rPr>
        <w:t xml:space="preserve">Tăng giá trị </w:t>
      </w:r>
      <m:oMath>
        <m:r>
          <w:rPr>
            <w:rFonts w:ascii="Cambria Math" w:hAnsi="Cambria Math"/>
            <w:lang w:val="nl-NL"/>
          </w:rPr>
          <m:t>k</m:t>
        </m:r>
        <m:r>
          <w:rPr>
            <w:rFonts w:ascii="Cambria Math" w:hAnsi="Cambria Math"/>
          </w:rPr>
          <m:t>←</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F37A6A"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m:t>
          </m:r>
          <m:r>
            <w:rPr>
              <w:rFonts w:ascii="Cambria Math" w:eastAsiaTheme="minorEastAsia" w:hAnsi="Cambria Math"/>
            </w:rPr>
            <m:t>null</m:t>
          </m:r>
        </m:oMath>
      </m:oMathPara>
    </w:p>
    <w:p w14:paraId="1938356D" w14:textId="32BE2277" w:rsidR="006F2418" w:rsidRPr="000B63EC" w:rsidRDefault="006F2418"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6F2418" w:rsidP="006F2418">
      <w:pPr>
        <w:pStyle w:val="Nidungvnbn"/>
        <w:rPr>
          <w:rFonts w:eastAsiaTheme="minorEastAsia"/>
        </w:rPr>
      </w:pPr>
      <m:oMathPara>
        <m:oMath>
          <m:r>
            <m:rPr>
              <m:sty m:val="bi"/>
            </m:rPr>
            <w:rPr>
              <w:rFonts w:ascii="Cambria Math" w:hAnsi="Cambria Math"/>
            </w:rPr>
            <w:tab/>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 xml:space="preserve">1, </m:t>
              </m:r>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m:t>
              </m:r>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r>
                <w:rPr>
                  <w:rFonts w:ascii="Cambria Math" w:hAnsi="Cambria Math"/>
                </w:rPr>
                <m:t>,4</m:t>
              </m:r>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r>
                <w:rPr>
                  <w:rFonts w:ascii="Cambria Math" w:hAnsi="Cambria Math"/>
                </w:rPr>
                <m:t>4,</m:t>
              </m:r>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1,4</m:t>
              </m:r>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1,</m:t>
              </m:r>
              <m:r>
                <w:rPr>
                  <w:rFonts w:ascii="Cambria Math" w:hAnsi="Cambria Math"/>
                </w:rPr>
                <m:t>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m:t>
              </m:r>
              <m:r>
                <w:rPr>
                  <w:rFonts w:ascii="Cambria Math" w:hAnsi="Cambria Math"/>
                </w:rPr>
                <m:t>,</m:t>
              </m:r>
              <m:r>
                <w:rPr>
                  <w:rFonts w:ascii="Cambria Math" w:hAnsi="Cambria Math"/>
                </w:rPr>
                <m:t>3</m:t>
              </m:r>
            </m:e>
          </m:d>
          <m:r>
            <w:rPr>
              <w:rFonts w:ascii="Cambria Math" w:eastAsiaTheme="minorEastAsia" w:hAnsi="Cambria Math"/>
            </w:rPr>
            <m:t>,</m:t>
          </m:r>
        </m:oMath>
      </m:oMathPara>
    </w:p>
    <w:p w14:paraId="1C094302" w14:textId="46D54C05" w:rsidR="006F2418" w:rsidRPr="002E4E77" w:rsidRDefault="006F2418"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m:t>
            </m:r>
            <m:r>
              <w:rPr>
                <w:rFonts w:ascii="Cambria Math" w:hAnsi="Cambria Math"/>
              </w:rPr>
              <m:t>,3</m:t>
            </m:r>
            <m:r>
              <w:rPr>
                <w:rFonts w:ascii="Cambria Math" w:hAnsi="Cambria Math"/>
              </w:rPr>
              <m:t>,5</m:t>
            </m:r>
          </m:e>
        </m:d>
        <m:r>
          <w:rPr>
            <w:rFonts w:ascii="Cambria Math" w:hAnsi="Cambria Math"/>
          </w:rPr>
          <m:t>]</m:t>
        </m:r>
      </m:oMath>
      <w:r w:rsidRPr="002E4E77">
        <w:rPr>
          <w:rFonts w:eastAsiaTheme="minorEastAsia"/>
        </w:rPr>
        <w:tab/>
      </w:r>
    </w:p>
    <w:p w14:paraId="54DBAEE2" w14:textId="1B3BBE2D" w:rsidR="001C2647" w:rsidRDefault="001C2647" w:rsidP="001C2647">
      <w:pPr>
        <w:pStyle w:val="Nidungvnbn"/>
        <w:rPr>
          <w:rFonts w:eastAsiaTheme="minorEastAsia"/>
        </w:rPr>
      </w:pPr>
      <w:r>
        <w:rPr>
          <w:rFonts w:eastAsiaTheme="minorEastAsia"/>
        </w:rPr>
        <w:t xml:space="preserve">Tính độ hỗ trợ xác suất cho các tập mục có kích thước là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2,4</m:t>
                </m:r>
              </m:e>
            </m:d>
          </m:e>
        </m:d>
        <m:r>
          <w:rPr>
            <w:rFonts w:ascii="Cambria Math" w:eastAsiaTheme="minorEastAsia" w:hAnsi="Cambria Math"/>
          </w:rPr>
          <m:t>=</m:t>
        </m:r>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m:t>
                </m:r>
                <m:r>
                  <w:rPr>
                    <w:rFonts w:ascii="Cambria Math" w:hAnsi="Cambria Math"/>
                  </w:rPr>
                  <m:t>,5</m:t>
                </m:r>
              </m:e>
            </m:d>
          </m:e>
        </m:d>
        <m:r>
          <w:rPr>
            <w:rFonts w:ascii="Cambria Math" w:eastAsiaTheme="minorEastAsia" w:hAnsi="Cambria Math"/>
          </w:rPr>
          <m:t>=</m:t>
        </m:r>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m:t>
                </m:r>
                <m:r>
                  <w:rPr>
                    <w:rFonts w:ascii="Cambria Math" w:hAnsi="Cambria Math"/>
                  </w:rPr>
                  <m:t>,4</m:t>
                </m:r>
                <m:r>
                  <w:rPr>
                    <w:rFonts w:ascii="Cambria Math" w:hAnsi="Cambria Math"/>
                  </w:rPr>
                  <m:t>,5</m:t>
                </m:r>
              </m:e>
            </m:d>
          </m:e>
        </m:d>
        <m:r>
          <w:rPr>
            <w:rFonts w:ascii="Cambria Math" w:eastAsiaTheme="minorEastAsia" w:hAnsi="Cambria Math"/>
          </w:rPr>
          <m:t>=</m:t>
        </m:r>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m:t>
                </m:r>
                <m:r>
                  <w:rPr>
                    <w:rFonts w:ascii="Cambria Math" w:hAnsi="Cambria Math"/>
                  </w:rPr>
                  <m:t>4,</m:t>
                </m:r>
                <m:r>
                  <w:rPr>
                    <w:rFonts w:ascii="Cambria Math" w:hAnsi="Cambria Math"/>
                  </w:rPr>
                  <m:t>3</m:t>
                </m:r>
              </m:e>
            </m:d>
          </m:e>
        </m:d>
        <m:r>
          <w:rPr>
            <w:rFonts w:ascii="Cambria Math" w:eastAsiaTheme="minorEastAsia" w:hAnsi="Cambria Math"/>
          </w:rPr>
          <m:t>=</m:t>
        </m:r>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m:t>
                </m:r>
                <m:r>
                  <w:rPr>
                    <w:rFonts w:ascii="Cambria Math" w:hAnsi="Cambria Math"/>
                  </w:rPr>
                  <m:t>,5</m:t>
                </m:r>
              </m:e>
            </m:d>
          </m:e>
        </m:d>
        <m:r>
          <w:rPr>
            <w:rFonts w:ascii="Cambria Math" w:eastAsiaTheme="minorEastAsia" w:hAnsi="Cambria Math"/>
          </w:rPr>
          <m:t>=</m:t>
        </m:r>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m:t>
                </m:r>
                <m:r>
                  <w:rPr>
                    <w:rFonts w:ascii="Cambria Math" w:hAnsi="Cambria Math"/>
                  </w:rPr>
                  <m:t>4,3</m:t>
                </m:r>
              </m:e>
            </m:d>
          </m:e>
        </m:d>
        <m:r>
          <w:rPr>
            <w:rFonts w:ascii="Cambria Math" w:eastAsiaTheme="minorEastAsia" w:hAnsi="Cambria Math"/>
          </w:rPr>
          <m:t>=</m:t>
        </m:r>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m:t>
                </m:r>
                <m:r>
                  <w:rPr>
                    <w:rFonts w:ascii="Cambria Math" w:hAnsi="Cambria Math"/>
                  </w:rPr>
                  <m:t>,</m:t>
                </m:r>
                <m:r>
                  <w:rPr>
                    <w:rFonts w:ascii="Cambria Math" w:hAnsi="Cambria Math"/>
                  </w:rPr>
                  <m:t>3</m:t>
                </m:r>
              </m:e>
            </m:d>
          </m:e>
        </m:d>
        <m:r>
          <w:rPr>
            <w:rFonts w:ascii="Cambria Math" w:eastAsiaTheme="minorEastAsia" w:hAnsi="Cambria Math"/>
          </w:rPr>
          <m:t>=</m:t>
        </m:r>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m:t>
                </m:r>
                <m:r>
                  <w:rPr>
                    <w:rFonts w:ascii="Cambria Math" w:hAnsi="Cambria Math"/>
                  </w:rPr>
                  <m:t>,3</m:t>
                </m:r>
                <m:r>
                  <w:rPr>
                    <w:rFonts w:ascii="Cambria Math" w:hAnsi="Cambria Math"/>
                  </w:rPr>
                  <m:t>,5</m:t>
                </m:r>
              </m:e>
            </m:d>
          </m:e>
        </m:d>
        <m:r>
          <w:rPr>
            <w:rFonts w:ascii="Cambria Math" w:eastAsiaTheme="minorEastAsia" w:hAnsi="Cambria Math"/>
          </w:rPr>
          <m:t>=1</m:t>
        </m:r>
      </m:oMath>
    </w:p>
    <w:p w14:paraId="381E5A97" w14:textId="22E46440" w:rsidR="00064FB8" w:rsidRDefault="00064FB8" w:rsidP="00064FB8">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w:t>
      </w:r>
      <w:r>
        <w:t>3</w:t>
      </w:r>
      <w:r>
        <w:t xml:space="preserve">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2, 4</m:t>
            </m:r>
            <m:r>
              <w:rPr>
                <w:rFonts w:ascii="Cambria Math" w:hAnsi="Cambria Math"/>
              </w:rPr>
              <m:t>, 5</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r>
              <w:rPr>
                <w:rFonts w:ascii="Cambria Math" w:hAnsi="Cambria Math"/>
              </w:rPr>
              <m:t>,4,3</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m:t>
            </m:r>
            <m:r>
              <w:rPr>
                <w:rFonts w:ascii="Cambria Math" w:hAnsi="Cambria Math"/>
              </w:rPr>
              <m:t>, 5</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r>
              <w:rPr>
                <w:rFonts w:ascii="Cambria Math" w:hAnsi="Cambria Math"/>
              </w:rPr>
              <m:t>,4,3</m:t>
            </m:r>
          </m:e>
        </m:d>
        <m:r>
          <w:rPr>
            <w:rFonts w:ascii="Cambria Math" w:hAnsi="Cambria Math"/>
          </w:rPr>
          <m:t>]</m:t>
        </m:r>
        <m:r>
          <w:rPr>
            <w:rFonts w:ascii="Cambria Math" w:eastAsiaTheme="minorEastAsia" w:hAnsi="Cambria Math"/>
          </w:rPr>
          <m:t>]</m:t>
        </m:r>
      </m:oMath>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712602"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m:t>
          </m:r>
          <m:r>
            <w:rPr>
              <w:rFonts w:ascii="Cambria Math" w:eastAsiaTheme="minorEastAsia" w:hAnsi="Cambria Math"/>
            </w:rPr>
            <m:t>null</m:t>
          </m:r>
        </m:oMath>
      </m:oMathPara>
    </w:p>
    <w:p w14:paraId="05958427" w14:textId="5CEEE48D" w:rsidR="00712602" w:rsidRPr="000B63EC" w:rsidRDefault="00712602"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712602" w:rsidP="00712602">
      <w:pPr>
        <w:pStyle w:val="Nidungvnbn"/>
        <w:rPr>
          <w:rFonts w:eastAsiaTheme="minorEastAsia"/>
        </w:rPr>
      </w:pPr>
      <m:oMath>
        <m:r>
          <m:rPr>
            <m:sty m:val="bi"/>
          </m:rPr>
          <w:rPr>
            <w:rFonts w:ascii="Cambria Math" w:hAnsi="Cambria Math"/>
          </w:rPr>
          <w:tab/>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m:t>
        </m:r>
        <m:r>
          <w:rPr>
            <w:rFonts w:ascii="Cambria Math" w:hAnsi="Cambria Math"/>
          </w:rPr>
          <m:t>5,1,4,3</m:t>
        </m:r>
        <m:r>
          <w:rPr>
            <w:rFonts w:ascii="Cambria Math" w:hAnsi="Cambria Math"/>
          </w:rPr>
          <m:t>}</m:t>
        </m:r>
        <m:r>
          <w:rPr>
            <w:rFonts w:ascii="Cambria Math" w:hAnsi="Cambria Math"/>
          </w:rPr>
          <m:t>]</m:t>
        </m:r>
      </m:oMath>
      <w:r w:rsidRPr="002E4E77">
        <w:rPr>
          <w:rFonts w:eastAsiaTheme="minorEastAsia"/>
        </w:rPr>
        <w:tab/>
      </w:r>
    </w:p>
    <w:p w14:paraId="37066203" w14:textId="01211346" w:rsidR="00712602" w:rsidRDefault="00712602" w:rsidP="00712602">
      <w:pPr>
        <w:pStyle w:val="Nidungvnbn"/>
        <w:rPr>
          <w:rFonts w:eastAsiaTheme="minorEastAsia"/>
        </w:rPr>
      </w:pPr>
      <w:r>
        <w:rPr>
          <w:rFonts w:eastAsiaTheme="minorEastAsia"/>
        </w:rPr>
        <w:t xml:space="preserve">Tính độ hỗ trợ xác suất cho các tập mục có kích thước là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m:t>
        </m:r>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Thuật toán dừng lại</w:t>
      </w:r>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được: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m:t>
              </m:r>
              <m:r>
                <w:rPr>
                  <w:rFonts w:ascii="Cambria Math" w:hAnsi="Cambria Math"/>
                </w:rPr>
                <m:t>, 5</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r>
                <w:rPr>
                  <w:rFonts w:ascii="Cambria Math" w:hAnsi="Cambria Math"/>
                </w:rPr>
                <m:t>,4,3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tab/>
      </w:r>
      <w:r w:rsidR="00CA62B0">
        <w:rPr>
          <w:rFonts w:eastAsiaTheme="minorEastAsia"/>
        </w:rPr>
        <w:t xml:space="preserve">Chúng ta tìm những tập mục phổ biến tối đa xác suất có trọng số từ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w:lastRenderedPageBreak/>
            <m:t>l</m:t>
          </m:r>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m:t>
              </m:r>
              <m:r>
                <w:rPr>
                  <w:rFonts w:ascii="Cambria Math" w:hAnsi="Cambria Math"/>
                </w:rPr>
                <m:t>, 5</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r>
                <w:rPr>
                  <w:rFonts w:ascii="Cambria Math" w:hAnsi="Cambria Math"/>
                </w:rPr>
                <m:t>,4,3</m:t>
              </m:r>
            </m:e>
          </m:d>
          <m:r>
            <m:rPr>
              <m:sty m:val="bi"/>
            </m:rPr>
            <w:rPr>
              <w:rFonts w:ascii="Cambria Math" w:eastAsiaTheme="minorEastAsia" w:hAnsi="Cambria Math"/>
            </w:rPr>
            <m:t>]</m:t>
          </m:r>
        </m:oMath>
      </m:oMathPara>
    </w:p>
    <w:p w14:paraId="718D87AC" w14:textId="27A3F7BE" w:rsidR="00832A4B" w:rsidRDefault="00EF53FC" w:rsidP="00832A4B">
      <w:pPr>
        <w:pStyle w:val="Nidungvnbn"/>
        <w:rPr>
          <w:rFonts w:eastAsiaTheme="minorEastAsia"/>
        </w:rPr>
      </w:pPr>
      <w:r>
        <w:rPr>
          <w:rFonts w:eastAsiaTheme="minorEastAsia"/>
        </w:rPr>
        <w:t xml:space="preserve">Vậy với cơ sở dữ liệu như Bảng 4, bảng trọng số như Bảng 5, độ hỗ trợ tối thiểu là 2 và độ tin cậy là 0.2 thì </w:t>
      </w:r>
      <w:r>
        <w:rPr>
          <w:rFonts w:eastAsiaTheme="minorEastAsia"/>
        </w:rPr>
        <w:t>các tập mục phổ biến tối đa xác suất có trọng số</w:t>
      </w:r>
      <w:r>
        <w:rPr>
          <w:rFonts w:eastAsiaTheme="minorEastAsia"/>
        </w:rPr>
        <w:t xml:space="preserve"> là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m:t>
            </m:r>
            <m:r>
              <w:rPr>
                <w:rFonts w:ascii="Cambria Math" w:hAnsi="Cambria Math"/>
              </w:rPr>
              <m:t>, 5</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r>
              <w:rPr>
                <w:rFonts w:ascii="Cambria Math" w:hAnsi="Cambria Math"/>
              </w:rPr>
              <m:t>,4,3</m:t>
            </m:r>
          </m:e>
        </m:d>
      </m:oMath>
      <w:r>
        <w:rPr>
          <w:rFonts w:eastAsiaTheme="minorEastAsia"/>
        </w:rPr>
        <w:t>.</w:t>
      </w:r>
    </w:p>
    <w:p w14:paraId="46685E7C" w14:textId="7D32B5CE" w:rsidR="00075DB8" w:rsidRDefault="00075DB8" w:rsidP="00075DB8">
      <w:pPr>
        <w:pStyle w:val="Heading3"/>
      </w:pPr>
      <w:r>
        <w:t xml:space="preserve">Thuật toán </w:t>
      </w:r>
      <w:r w:rsidR="00201E4D">
        <w:t>WD-FIM</w:t>
      </w:r>
    </w:p>
    <w:p w14:paraId="2D7ADD87" w14:textId="77777777" w:rsidR="007A34FA" w:rsidRPr="007A34FA" w:rsidRDefault="007A34FA" w:rsidP="007A34FA">
      <w:pPr>
        <w:pStyle w:val="Nidungvnbn"/>
      </w:pPr>
    </w:p>
    <w:p w14:paraId="1BD43C3D" w14:textId="77E9694D" w:rsidR="000B63EC" w:rsidRPr="007341AC" w:rsidRDefault="000B63EC" w:rsidP="000B63EC">
      <w:pPr>
        <w:pStyle w:val="Nidungvnbn"/>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42" w:name="_Toc162634684"/>
      <w:r w:rsidRPr="00B47DF8">
        <w:lastRenderedPageBreak/>
        <w:t>KẾT QUẢ THỰC NGHIỆM VÀ THẢO LU</w:t>
      </w:r>
      <w:r w:rsidRPr="00E409C7">
        <w:t>ẬN</w:t>
      </w:r>
      <w:bookmarkEnd w:id="42"/>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43" w:name="_Toc161475331"/>
      <w:bookmarkStart w:id="44" w:name="_Toc162634686"/>
      <w:r>
        <w:t xml:space="preserve">Ảnh hưởng của </w:t>
      </w:r>
      <w:r w:rsidRPr="00E409C7">
        <w:t>độ</w:t>
      </w:r>
      <w:r>
        <w:t xml:space="preserve"> hỗ trợ tối thiểu</w:t>
      </w:r>
      <w:bookmarkEnd w:id="43"/>
      <w:bookmarkEnd w:id="44"/>
    </w:p>
    <w:p w14:paraId="5CE61104" w14:textId="77777777" w:rsidR="00B828AA" w:rsidRPr="00B74D0E" w:rsidRDefault="00D84E51" w:rsidP="00B828AA">
      <w:pPr>
        <w:pStyle w:val="Nidungvnbn"/>
        <w:rPr>
          <w:lang w:val="vi-VN"/>
        </w:rPr>
      </w:pPr>
      <w:r w:rsidRPr="00D84E51">
        <w:rPr>
          <w:lang w:val="vi-VN"/>
        </w:rPr>
        <w:t>Trong</w:t>
      </w:r>
      <w:r w:rsidR="00E81D52" w:rsidRPr="00E81D52">
        <w:rPr>
          <w:lang w:val="vi-VN"/>
        </w:rPr>
        <w:t xml:space="preserve"> Hình 9</w:t>
      </w:r>
      <w:r w:rsidRPr="00D84E51">
        <w:rPr>
          <w:lang w:val="vi-VN"/>
        </w:rPr>
        <w:t xml:space="preserve">, </w:t>
      </w:r>
      <w:r w:rsidR="00E81D52" w:rsidRPr="00E81D52">
        <w:rPr>
          <w:lang w:val="vi-VN"/>
        </w:rPr>
        <w:t>Hình 10</w:t>
      </w:r>
      <w:r w:rsidRPr="00D84E51">
        <w:rPr>
          <w:lang w:val="vi-VN"/>
        </w:rPr>
        <w:t xml:space="preserve">, </w:t>
      </w:r>
      <w:r w:rsidR="00E81D52" w:rsidRPr="00E81D52">
        <w:rPr>
          <w:lang w:val="vi-VN"/>
        </w:rPr>
        <w:t xml:space="preserve">Hình 11 </w:t>
      </w:r>
      <w:r w:rsidRPr="00D84E51">
        <w:rPr>
          <w:lang w:val="vi-VN"/>
        </w:rPr>
        <w:t xml:space="preserve">và </w:t>
      </w:r>
      <w:r w:rsidR="00E81D52" w:rsidRPr="00E81D52">
        <w:rPr>
          <w:lang w:val="vi-VN"/>
        </w:rPr>
        <w:t xml:space="preserve">Hình 12 </w:t>
      </w:r>
      <w:r w:rsidRPr="00D84E51">
        <w:rPr>
          <w:lang w:val="vi-VN"/>
        </w:rPr>
        <w:t xml:space="preserve">biểu thị sự ảnh hưởng của độ hỗ trợ tối thiểu đến thời gian chạy trên các bộ dữ liệu T40I10D100K, Connect4, Accidents, UScensus. </w:t>
      </w:r>
    </w:p>
    <w:p w14:paraId="4407C84F" w14:textId="77777777" w:rsidR="00B828AA" w:rsidRDefault="00B828AA" w:rsidP="00B828AA">
      <w:pPr>
        <w:pStyle w:val="Caption"/>
      </w:pPr>
      <w:bookmarkStart w:id="45" w:name="_Toc160973708"/>
      <w:r>
        <w:rPr>
          <w:noProof/>
        </w:rPr>
        <w:drawing>
          <wp:inline distT="0" distB="0" distL="0" distR="0" wp14:anchorId="7FCF22DA" wp14:editId="4878F583">
            <wp:extent cx="5486400" cy="4130040"/>
            <wp:effectExtent l="0" t="0" r="0" b="381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45"/>
    </w:p>
    <w:p w14:paraId="799C64AC" w14:textId="2A5531B8" w:rsidR="00B828AA" w:rsidRPr="00B828AA" w:rsidRDefault="00B828AA" w:rsidP="00B828AA">
      <w:pPr>
        <w:pStyle w:val="Caption"/>
        <w:rPr>
          <w:szCs w:val="26"/>
        </w:rPr>
      </w:pPr>
      <w:bookmarkStart w:id="46" w:name="_Ref160439171"/>
      <w:bookmarkStart w:id="47" w:name="_Toc161582186"/>
      <w:bookmarkStart w:id="48" w:name="_Toc161942815"/>
      <w:bookmarkStart w:id="49" w:name="_Toc162634641"/>
      <w:r w:rsidRPr="00D84E51">
        <w:rPr>
          <w:lang w:val="vi-VN"/>
        </w:rPr>
        <w:t xml:space="preserve">Hình </w:t>
      </w:r>
      <w:r>
        <w:fldChar w:fldCharType="begin"/>
      </w:r>
      <w:r w:rsidRPr="00D84E51">
        <w:rPr>
          <w:lang w:val="vi-VN"/>
        </w:rPr>
        <w:instrText xml:space="preserve"> SEQ Hình \* ARABIC </w:instrText>
      </w:r>
      <w:r>
        <w:fldChar w:fldCharType="separate"/>
      </w:r>
      <w:r w:rsidR="000A63B1">
        <w:rPr>
          <w:noProof/>
          <w:lang w:val="vi-VN"/>
        </w:rPr>
        <w:t>8</w:t>
      </w:r>
      <w:r>
        <w:fldChar w:fldCharType="end"/>
      </w:r>
      <w:bookmarkEnd w:id="46"/>
      <w:r w:rsidRPr="00D84E51">
        <w:rPr>
          <w:lang w:val="vi-VN"/>
        </w:rPr>
        <w:t xml:space="preserve"> Ảnh hưởng của độ hỗ trợ tối thiểu đến thời gian chạy trên bộ dữ liệu T40I10D100K</w:t>
      </w:r>
      <w:bookmarkEnd w:id="47"/>
      <w:bookmarkEnd w:id="48"/>
      <w:bookmarkEnd w:id="49"/>
    </w:p>
    <w:p w14:paraId="1085B102" w14:textId="6AE7E26B" w:rsidR="00B828AA" w:rsidRPr="00B74D0E" w:rsidRDefault="00B828AA" w:rsidP="00B828AA">
      <w:pPr>
        <w:pStyle w:val="Nidungvnbn"/>
        <w:rPr>
          <w:lang w:val="vi-VN"/>
        </w:rPr>
      </w:pPr>
      <w:r w:rsidRPr="00C3224F">
        <w:rPr>
          <w:lang w:val="vi-VN"/>
        </w:rPr>
        <w:lastRenderedPageBreak/>
        <w:t xml:space="preserve">Dựa vào các biểu đồ về thời gian chạy của bốn thuật toán WD-FIM, wPMFI-Apriori, wPMFI-MAX và WPMFIM trên ba bộ dữ liệu T40I10D100K, Connect4, </w:t>
      </w:r>
      <w:r w:rsidRPr="00A26C59">
        <w:rPr>
          <w:lang w:val="vi-VN"/>
        </w:rPr>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0B0305F3" w14:textId="77777777" w:rsidR="00CF3DB8" w:rsidRDefault="00CF3DB8" w:rsidP="00CF3DB8">
      <w:pPr>
        <w:jc w:val="center"/>
      </w:pPr>
      <w:r>
        <w:rPr>
          <w:noProof/>
        </w:rPr>
        <w:drawing>
          <wp:inline distT="0" distB="0" distL="0" distR="0" wp14:anchorId="644A9229" wp14:editId="36AE8D2B">
            <wp:extent cx="5486400" cy="3649980"/>
            <wp:effectExtent l="0" t="0" r="0" b="762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08023D" w14:textId="472D32C7" w:rsidR="00CF3DB8" w:rsidRDefault="00CF3DB8" w:rsidP="00CF3DB8">
      <w:pPr>
        <w:pStyle w:val="Caption"/>
      </w:pPr>
      <w:bookmarkStart w:id="50" w:name="_Ref160439174"/>
      <w:bookmarkStart w:id="51" w:name="_Toc161582187"/>
      <w:bookmarkStart w:id="52" w:name="_Toc161942816"/>
      <w:bookmarkStart w:id="53" w:name="_Toc162634642"/>
      <w:r w:rsidRPr="00D84E51">
        <w:rPr>
          <w:lang w:val="vi-VN"/>
        </w:rPr>
        <w:t xml:space="preserve">Hình </w:t>
      </w:r>
      <w:r>
        <w:fldChar w:fldCharType="begin"/>
      </w:r>
      <w:r w:rsidRPr="00D84E51">
        <w:rPr>
          <w:lang w:val="vi-VN"/>
        </w:rPr>
        <w:instrText xml:space="preserve"> SEQ Hình \* ARABIC </w:instrText>
      </w:r>
      <w:r>
        <w:fldChar w:fldCharType="separate"/>
      </w:r>
      <w:r w:rsidR="000A63B1">
        <w:rPr>
          <w:noProof/>
          <w:lang w:val="vi-VN"/>
        </w:rPr>
        <w:t>9</w:t>
      </w:r>
      <w:r>
        <w:fldChar w:fldCharType="end"/>
      </w:r>
      <w:bookmarkEnd w:id="50"/>
      <w:r w:rsidRPr="00D84E51">
        <w:rPr>
          <w:lang w:val="vi-VN"/>
        </w:rPr>
        <w:t xml:space="preserve"> Ảnh hưởng của độ hỗ trợ tối thiểu đến thời gian chạy trên bộ dữ liệu Connect4</w:t>
      </w:r>
      <w:bookmarkEnd w:id="51"/>
      <w:bookmarkEnd w:id="52"/>
      <w:bookmarkEnd w:id="53"/>
    </w:p>
    <w:p w14:paraId="73E45E48" w14:textId="4DCA242E" w:rsidR="00B828AA" w:rsidRPr="00C3224F" w:rsidRDefault="00B828AA" w:rsidP="00B828AA">
      <w:pPr>
        <w:pStyle w:val="Nidungvnbn"/>
        <w:rPr>
          <w:lang w:val="vi-VN"/>
        </w:rPr>
      </w:pPr>
      <w:r w:rsidRPr="00C3224F">
        <w:rPr>
          <w:lang w:val="vi-VN"/>
        </w:rPr>
        <w:lastRenderedPageBreak/>
        <w:t>Trên bộ dữ liệu Connect4, WD-FIM tiếp tục có thời gian chạy cao, bắt đầu từ 651 giây và giảm xuống còn 83 giây. wPMFI-Apriori có thời gian chạy dao động từ 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015F03D5" w14:textId="77777777" w:rsidR="00DB7A83" w:rsidRDefault="00DB7A83" w:rsidP="00DB7A83">
      <w:pPr>
        <w:jc w:val="center"/>
      </w:pPr>
      <w:r>
        <w:rPr>
          <w:noProof/>
        </w:rPr>
        <w:drawing>
          <wp:inline distT="0" distB="0" distL="0" distR="0" wp14:anchorId="0F4E55E6" wp14:editId="29A8A617">
            <wp:extent cx="5486400" cy="3352800"/>
            <wp:effectExtent l="0" t="0" r="0" b="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522B389" w14:textId="1B3823C7" w:rsidR="00DB7A83" w:rsidRPr="00096FE1" w:rsidRDefault="00DB7A83" w:rsidP="00DB7A83">
      <w:pPr>
        <w:pStyle w:val="Caption"/>
        <w:rPr>
          <w:lang w:val="vi-VN"/>
        </w:rPr>
      </w:pPr>
      <w:bookmarkStart w:id="54" w:name="_Ref160439175"/>
      <w:bookmarkStart w:id="55" w:name="_Toc161582188"/>
      <w:bookmarkStart w:id="56" w:name="_Toc161942817"/>
      <w:bookmarkStart w:id="57" w:name="_Toc162634643"/>
      <w:r w:rsidRPr="00096FE1">
        <w:rPr>
          <w:lang w:val="vi-VN"/>
        </w:rPr>
        <w:t xml:space="preserve">Hình </w:t>
      </w:r>
      <w:r>
        <w:fldChar w:fldCharType="begin"/>
      </w:r>
      <w:r w:rsidRPr="00096FE1">
        <w:rPr>
          <w:lang w:val="vi-VN"/>
        </w:rPr>
        <w:instrText xml:space="preserve"> SEQ Hình \* ARABIC </w:instrText>
      </w:r>
      <w:r>
        <w:fldChar w:fldCharType="separate"/>
      </w:r>
      <w:r w:rsidR="000A63B1">
        <w:rPr>
          <w:noProof/>
          <w:lang w:val="vi-VN"/>
        </w:rPr>
        <w:t>10</w:t>
      </w:r>
      <w:r>
        <w:fldChar w:fldCharType="end"/>
      </w:r>
      <w:bookmarkEnd w:id="54"/>
      <w:r w:rsidRPr="00096FE1">
        <w:rPr>
          <w:lang w:val="vi-VN"/>
        </w:rPr>
        <w:t xml:space="preserve"> Ảnh hưởng của độ hỗ trợ tối thiểu đến thời gian chạy trên bộ dữ liệu Accidents</w:t>
      </w:r>
      <w:bookmarkEnd w:id="55"/>
      <w:bookmarkEnd w:id="56"/>
      <w:bookmarkEnd w:id="57"/>
    </w:p>
    <w:p w14:paraId="1C408174" w14:textId="77777777" w:rsidR="00584305" w:rsidRDefault="00584305" w:rsidP="00584305">
      <w:pPr>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B2F503" w14:textId="7A3F2C90" w:rsidR="00584305" w:rsidRDefault="00584305" w:rsidP="00584305">
      <w:pPr>
        <w:pStyle w:val="Caption"/>
      </w:pPr>
      <w:bookmarkStart w:id="58" w:name="_Ref160439177"/>
      <w:bookmarkStart w:id="59" w:name="_Toc161582189"/>
      <w:bookmarkStart w:id="60" w:name="_Toc161942818"/>
      <w:bookmarkStart w:id="61" w:name="_Toc162634644"/>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11</w:t>
      </w:r>
      <w:r>
        <w:fldChar w:fldCharType="end"/>
      </w:r>
      <w:bookmarkEnd w:id="58"/>
      <w:r w:rsidRPr="00A35BF2">
        <w:rPr>
          <w:lang w:val="vi-VN"/>
        </w:rPr>
        <w:t xml:space="preserve"> Ảnh hưởng của độ hỗ trợ tối thiểu đến thời gian chạy trên bộ dữ liệu Uscensus</w:t>
      </w:r>
      <w:bookmarkEnd w:id="59"/>
      <w:bookmarkEnd w:id="60"/>
      <w:bookmarkEnd w:id="61"/>
    </w:p>
    <w:p w14:paraId="40184C93" w14:textId="77777777" w:rsidR="00D84E51" w:rsidRDefault="00D84E51" w:rsidP="00E409C7">
      <w:pPr>
        <w:pStyle w:val="Heading2"/>
      </w:pPr>
      <w:bookmarkStart w:id="62" w:name="_Toc161475332"/>
      <w:bookmarkStart w:id="63" w:name="_Toc162634687"/>
      <w:r>
        <w:t>Ảnh hưởng của độ tin cậy tối thiểu</w:t>
      </w:r>
      <w:bookmarkEnd w:id="62"/>
      <w:bookmarkEnd w:id="63"/>
    </w:p>
    <w:p w14:paraId="6287F539" w14:textId="7527DCC9" w:rsidR="000A63B1" w:rsidRPr="000A63B1" w:rsidRDefault="00D84E51" w:rsidP="00F25008">
      <w:pPr>
        <w:pStyle w:val="Nidungvnbn"/>
        <w:ind w:firstLine="0"/>
        <w:rPr>
          <w:lang w:val="vi-VN"/>
        </w:rPr>
      </w:pPr>
      <w:r>
        <w:lastRenderedPageBreak/>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0A63B1" w:rsidRPr="000A63B1">
        <w:rPr>
          <w:lang w:val="vi-VN"/>
        </w:rPr>
        <w:drawing>
          <wp:inline distT="0" distB="0" distL="0" distR="0" wp14:anchorId="2711B584" wp14:editId="4A4ACC5A">
            <wp:extent cx="5486400" cy="3649980"/>
            <wp:effectExtent l="0" t="0" r="0" b="7620"/>
            <wp:docPr id="862673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C660F09" w14:textId="149703E9" w:rsidR="00662409" w:rsidRPr="00662409" w:rsidRDefault="000A63B1" w:rsidP="00662409">
      <w:pPr>
        <w:pStyle w:val="Nidungvnbn"/>
        <w:rPr>
          <w:lang w:val="vi-VN"/>
        </w:rPr>
      </w:pPr>
      <w:r w:rsidRPr="00A35BF2">
        <w:rPr>
          <w:noProof/>
          <w:lang w:val="vi-VN"/>
        </w:rPr>
        <w:t>Hình</w:t>
      </w:r>
      <w:r w:rsidRPr="00A35BF2">
        <w:rPr>
          <w:lang w:val="vi-VN"/>
        </w:rPr>
        <w:t xml:space="preserve"> </w:t>
      </w:r>
      <w:r>
        <w:rPr>
          <w:noProof/>
          <w:lang w:val="vi-VN"/>
        </w:rPr>
        <w:t>13</w:t>
      </w:r>
      <w:r w:rsidR="00D84E51">
        <w:fldChar w:fldCharType="end"/>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B74D0E"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w:t>
      </w:r>
      <w:r w:rsidRPr="00662409">
        <w:rPr>
          <w:lang w:val="vi-VN"/>
        </w:rPr>
        <w:lastRenderedPageBreak/>
        <w:t>chậm nhất, và có thể là một lựa chọn phù hợp cho những bài toán mà yêu cầu về thời gian không quá khắt khe.</w:t>
      </w:r>
    </w:p>
    <w:p w14:paraId="14608B2B" w14:textId="77777777" w:rsidR="00662409" w:rsidRDefault="00662409" w:rsidP="00662409">
      <w:pPr>
        <w:jc w:val="center"/>
      </w:pPr>
      <w:r>
        <w:rPr>
          <w:noProof/>
        </w:rPr>
        <w:drawing>
          <wp:inline distT="0" distB="0" distL="0" distR="0" wp14:anchorId="4664A86E" wp14:editId="1E9E6F8F">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6C7B481" w14:textId="79700B75" w:rsidR="00662409" w:rsidRDefault="00662409" w:rsidP="00662409">
      <w:pPr>
        <w:pStyle w:val="Caption"/>
      </w:pPr>
      <w:bookmarkStart w:id="64" w:name="_Ref160439652"/>
      <w:bookmarkStart w:id="65" w:name="_Toc161582190"/>
      <w:bookmarkStart w:id="66" w:name="_Toc161942819"/>
      <w:bookmarkStart w:id="67" w:name="_Toc162634645"/>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12</w:t>
      </w:r>
      <w:r>
        <w:fldChar w:fldCharType="end"/>
      </w:r>
      <w:bookmarkEnd w:id="64"/>
      <w:r w:rsidRPr="00A35BF2">
        <w:rPr>
          <w:lang w:val="vi-VN"/>
        </w:rPr>
        <w:t xml:space="preserve"> Ảnh hưởng của độ tin cậy tối thiểu đến thời gian chạy trên bộ dữ liệu T40I10D100K</w:t>
      </w:r>
      <w:bookmarkEnd w:id="65"/>
      <w:bookmarkEnd w:id="66"/>
      <w:bookmarkEnd w:id="67"/>
    </w:p>
    <w:p w14:paraId="7E5FB01A" w14:textId="77777777" w:rsidR="00662409" w:rsidRPr="00B74D0E"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của wPMFI-Apriori giảm từ 976 giây xuống còn 275 giây. Điều này cho thấy rằng thuật toán này có độ phức tạp cao và có thể không phù hợp cho các bài toán yêu cầu </w:t>
      </w:r>
      <w:r w:rsidRPr="00662409">
        <w:rPr>
          <w:lang w:val="vi-VN"/>
        </w:rPr>
        <w:lastRenderedPageBreak/>
        <w:t>xử lý nhanh. Tuy nhiên, nếu độ chính xác và khả năng tìm ra các mẫu phổ biến là yếu tố quan trọng, wPMFI-Apriori có thể vẫn là một lựa chọn tốt.</w:t>
      </w:r>
    </w:p>
    <w:p w14:paraId="75BF4F54" w14:textId="77777777" w:rsidR="001E4C88" w:rsidRDefault="001E4C88" w:rsidP="001E4C88">
      <w:pPr>
        <w:pStyle w:val="Caption"/>
      </w:pPr>
      <w:bookmarkStart w:id="68" w:name="_Ref160439653"/>
      <w:bookmarkStart w:id="69" w:name="_Toc161582191"/>
      <w:bookmarkStart w:id="70" w:name="_Toc161942820"/>
      <w:bookmarkStart w:id="71" w:name="_Toc162634646"/>
      <w:r>
        <w:rPr>
          <w:noProof/>
        </w:rPr>
        <w:drawing>
          <wp:inline distT="0" distB="0" distL="0" distR="0" wp14:anchorId="5E51AB6B" wp14:editId="7E2A109E">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90F29B2" w14:textId="2D8668EE" w:rsidR="001E4C88" w:rsidRPr="00662409" w:rsidRDefault="001E4C88" w:rsidP="001E4C88">
      <w:pPr>
        <w:pStyle w:val="Caption"/>
      </w:pPr>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13</w:t>
      </w:r>
      <w:r>
        <w:fldChar w:fldCharType="end"/>
      </w:r>
      <w:bookmarkEnd w:id="68"/>
      <w:r w:rsidRPr="00A35BF2">
        <w:rPr>
          <w:lang w:val="vi-VN"/>
        </w:rPr>
        <w:t xml:space="preserve"> Ảnh hưởng của độ tin cậy tối thiểu đến thời gian chạy trên bộ dữ liệu Connect4</w:t>
      </w:r>
      <w:bookmarkEnd w:id="69"/>
      <w:bookmarkEnd w:id="70"/>
      <w:bookmarkEnd w:id="71"/>
    </w:p>
    <w:p w14:paraId="37F3DA72" w14:textId="77777777" w:rsidR="00662409" w:rsidRPr="00B74D0E" w:rsidRDefault="00662409" w:rsidP="00662409">
      <w:pPr>
        <w:pStyle w:val="Nidungvnbn"/>
        <w:rPr>
          <w:lang w:val="vi-VN"/>
        </w:rPr>
      </w:pPr>
      <w:r w:rsidRPr="00662409">
        <w:rPr>
          <w:lang w:val="vi-VN"/>
        </w:rPr>
        <w:t>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là thuật toán tối ưu về mặt thời gian chạy, phù hợp cho các bài toán yêu cầu xử lý nhanh.</w:t>
      </w:r>
    </w:p>
    <w:p w14:paraId="7A215DA4" w14:textId="77777777" w:rsidR="0084651A" w:rsidRDefault="0084651A" w:rsidP="0084651A">
      <w:pPr>
        <w:jc w:val="center"/>
      </w:pPr>
      <w:r>
        <w:rPr>
          <w:noProof/>
        </w:rPr>
        <w:lastRenderedPageBreak/>
        <w:drawing>
          <wp:inline distT="0" distB="0" distL="0" distR="0" wp14:anchorId="74BC03A8" wp14:editId="6BE5426F">
            <wp:extent cx="5486400" cy="4351020"/>
            <wp:effectExtent l="0" t="0" r="0" b="1143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125E64" w14:textId="27561F40" w:rsidR="0084651A" w:rsidRPr="00A35BF2" w:rsidRDefault="0084651A" w:rsidP="0084651A">
      <w:pPr>
        <w:pStyle w:val="Caption"/>
        <w:rPr>
          <w:lang w:val="vi-VN"/>
        </w:rPr>
      </w:pPr>
      <w:bookmarkStart w:id="72" w:name="_Ref160439654"/>
      <w:bookmarkStart w:id="73" w:name="_Toc161582192"/>
      <w:bookmarkStart w:id="74" w:name="_Toc161942821"/>
      <w:bookmarkStart w:id="75" w:name="_Toc162634647"/>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14</w:t>
      </w:r>
      <w:r>
        <w:fldChar w:fldCharType="end"/>
      </w:r>
      <w:bookmarkEnd w:id="72"/>
      <w:r w:rsidRPr="00A35BF2">
        <w:rPr>
          <w:lang w:val="vi-VN"/>
        </w:rPr>
        <w:t xml:space="preserve"> Ảnh hưởng của độ tin cậy tối thiểu đến thời gian chạy trên bộ dữ liệu Accidents</w:t>
      </w:r>
      <w:bookmarkEnd w:id="73"/>
      <w:bookmarkEnd w:id="74"/>
      <w:bookmarkEnd w:id="75"/>
    </w:p>
    <w:p w14:paraId="3B5AEC87" w14:textId="5924BE84" w:rsidR="00D84E51" w:rsidRPr="00B74D0E"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586BD1C3" w14:textId="7F0AB21B" w:rsidR="00406A7C" w:rsidRDefault="00406A7C" w:rsidP="00D84E51">
      <w:pPr>
        <w:jc w:val="center"/>
      </w:pPr>
      <w:r>
        <w:rPr>
          <w:noProof/>
        </w:rPr>
        <w:lastRenderedPageBreak/>
        <w:drawing>
          <wp:inline distT="0" distB="0" distL="0" distR="0" wp14:anchorId="585FB483" wp14:editId="4268CF26">
            <wp:extent cx="5486400" cy="4099560"/>
            <wp:effectExtent l="0" t="0" r="0" b="1524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A55149A" w14:textId="413A2B0D" w:rsidR="00A35BF2" w:rsidRPr="00A35BF2" w:rsidRDefault="00A35BF2" w:rsidP="00A35BF2">
      <w:pPr>
        <w:pStyle w:val="Caption"/>
        <w:rPr>
          <w:lang w:val="vi-VN"/>
        </w:rPr>
      </w:pPr>
      <w:bookmarkStart w:id="76" w:name="_Ref160439656"/>
      <w:bookmarkStart w:id="77" w:name="_Toc161582193"/>
      <w:bookmarkStart w:id="78" w:name="_Toc161942822"/>
      <w:bookmarkStart w:id="79" w:name="_Toc162634648"/>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15</w:t>
      </w:r>
      <w:r>
        <w:fldChar w:fldCharType="end"/>
      </w:r>
      <w:bookmarkEnd w:id="76"/>
      <w:r w:rsidRPr="00A35BF2">
        <w:rPr>
          <w:lang w:val="vi-VN"/>
        </w:rPr>
        <w:t xml:space="preserve"> Ảnh hưởng của độ tin cậy tối thiểu đến thời gian chạy trên bộ dữ liệu UScensus</w:t>
      </w:r>
      <w:bookmarkEnd w:id="77"/>
      <w:bookmarkEnd w:id="78"/>
      <w:bookmarkEnd w:id="79"/>
    </w:p>
    <w:p w14:paraId="51ACE931" w14:textId="038FE67B" w:rsidR="009D37EA" w:rsidRDefault="009D37EA" w:rsidP="009D37EA">
      <w:pPr>
        <w:pStyle w:val="Heading1"/>
        <w:numPr>
          <w:ilvl w:val="0"/>
          <w:numId w:val="0"/>
        </w:numPr>
        <w:ind w:left="284" w:hanging="284"/>
        <w:rPr>
          <w:lang w:val="en-US"/>
        </w:rPr>
      </w:pPr>
      <w:bookmarkStart w:id="80" w:name="_Toc162634688"/>
      <w:r>
        <w:rPr>
          <w:lang w:val="en-US"/>
        </w:rPr>
        <w:br w:type="page"/>
      </w:r>
    </w:p>
    <w:p w14:paraId="2A30D7A1" w14:textId="2BA77129" w:rsidR="00D84E51" w:rsidRPr="00C374BA" w:rsidRDefault="00C374BA" w:rsidP="00E905DA">
      <w:pPr>
        <w:pStyle w:val="Heading1"/>
      </w:pPr>
      <w:r>
        <w:rPr>
          <w:lang w:val="en-US"/>
        </w:rPr>
        <w:lastRenderedPageBreak/>
        <w:t>KẾT LUẬN</w:t>
      </w:r>
      <w:bookmarkEnd w:id="80"/>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6D350BE4" w:rsidR="00621932" w:rsidRDefault="00621932" w:rsidP="00B520DB">
      <w:pPr>
        <w:pStyle w:val="Nidungvnbn"/>
        <w:rPr>
          <w:lang w:val="vi-VN"/>
        </w:rPr>
      </w:pPr>
      <w:r>
        <w:rPr>
          <w:lang w:val="vi-VN"/>
        </w:rPr>
        <w:br w:type="page"/>
      </w:r>
    </w:p>
    <w:bookmarkStart w:id="81" w:name="_Toc162634689"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1"/>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3F75CF">
      <w:footerReference w:type="default" r:id="rId28"/>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3A154" w14:textId="77777777" w:rsidR="00FD64A2" w:rsidRDefault="00FD64A2" w:rsidP="00453AB1">
      <w:r>
        <w:separator/>
      </w:r>
    </w:p>
  </w:endnote>
  <w:endnote w:type="continuationSeparator" w:id="0">
    <w:p w14:paraId="5A237A12" w14:textId="77777777" w:rsidR="00FD64A2" w:rsidRDefault="00FD64A2" w:rsidP="00453AB1">
      <w:r>
        <w:continuationSeparator/>
      </w:r>
    </w:p>
  </w:endnote>
  <w:endnote w:type="continuationNotice" w:id="1">
    <w:p w14:paraId="3F419533" w14:textId="77777777" w:rsidR="00FD64A2" w:rsidRDefault="00FD6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A569B5" w:rsidRDefault="00A569B5">
    <w:pPr>
      <w:pStyle w:val="Footer"/>
    </w:pPr>
  </w:p>
  <w:p w14:paraId="66B24A06" w14:textId="77777777" w:rsidR="00A569B5" w:rsidRDefault="00A569B5">
    <w:pPr>
      <w:pStyle w:val="Footer"/>
    </w:pPr>
  </w:p>
  <w:p w14:paraId="60CEC66F" w14:textId="77777777" w:rsidR="00A569B5" w:rsidRDefault="00A56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04B68" w14:textId="77777777" w:rsidR="00FD64A2" w:rsidRDefault="00FD64A2" w:rsidP="00453AB1">
      <w:r>
        <w:separator/>
      </w:r>
    </w:p>
  </w:footnote>
  <w:footnote w:type="continuationSeparator" w:id="0">
    <w:p w14:paraId="548170C1" w14:textId="77777777" w:rsidR="00FD64A2" w:rsidRDefault="00FD64A2" w:rsidP="00453AB1">
      <w:r>
        <w:continuationSeparator/>
      </w:r>
    </w:p>
  </w:footnote>
  <w:footnote w:type="continuationNotice" w:id="1">
    <w:p w14:paraId="29063F9F" w14:textId="77777777" w:rsidR="00FD64A2" w:rsidRDefault="00FD64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F772AD" w:rsidRPr="00453AB1" w:rsidRDefault="00F772AD">
    <w:pPr>
      <w:pStyle w:val="Header"/>
      <w:jc w:val="center"/>
      <w:rPr>
        <w:rStyle w:val="NidungvnbnChar"/>
      </w:rPr>
    </w:pPr>
  </w:p>
  <w:p w14:paraId="01DB0B6A"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20668517">
    <w:abstractNumId w:val="1"/>
  </w:num>
  <w:num w:numId="2" w16cid:durableId="2131581267">
    <w:abstractNumId w:val="0"/>
  </w:num>
  <w:num w:numId="3" w16cid:durableId="104933340">
    <w:abstractNumId w:val="3"/>
  </w:num>
  <w:num w:numId="4" w16cid:durableId="1807695561">
    <w:abstractNumId w:val="4"/>
  </w:num>
  <w:num w:numId="5" w16cid:durableId="1501113559">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6F0"/>
    <w:rsid w:val="00005FC5"/>
    <w:rsid w:val="00007E0C"/>
    <w:rsid w:val="00011A0A"/>
    <w:rsid w:val="00011E77"/>
    <w:rsid w:val="000124B9"/>
    <w:rsid w:val="000128B0"/>
    <w:rsid w:val="000150E9"/>
    <w:rsid w:val="00015270"/>
    <w:rsid w:val="000156CF"/>
    <w:rsid w:val="00016087"/>
    <w:rsid w:val="0001666C"/>
    <w:rsid w:val="0001684B"/>
    <w:rsid w:val="00016BF5"/>
    <w:rsid w:val="000218D0"/>
    <w:rsid w:val="0002217D"/>
    <w:rsid w:val="000231FF"/>
    <w:rsid w:val="00024496"/>
    <w:rsid w:val="00027241"/>
    <w:rsid w:val="000319DC"/>
    <w:rsid w:val="00031F05"/>
    <w:rsid w:val="00031FDC"/>
    <w:rsid w:val="0003282C"/>
    <w:rsid w:val="00036579"/>
    <w:rsid w:val="00037759"/>
    <w:rsid w:val="00040010"/>
    <w:rsid w:val="00040230"/>
    <w:rsid w:val="00040DF9"/>
    <w:rsid w:val="00040EB5"/>
    <w:rsid w:val="000427C2"/>
    <w:rsid w:val="00044678"/>
    <w:rsid w:val="00044CC8"/>
    <w:rsid w:val="0004764A"/>
    <w:rsid w:val="00047708"/>
    <w:rsid w:val="0005014E"/>
    <w:rsid w:val="00050A7B"/>
    <w:rsid w:val="00050E19"/>
    <w:rsid w:val="00051A64"/>
    <w:rsid w:val="000534AF"/>
    <w:rsid w:val="000551A8"/>
    <w:rsid w:val="00056A2F"/>
    <w:rsid w:val="00056C34"/>
    <w:rsid w:val="00061022"/>
    <w:rsid w:val="000627B5"/>
    <w:rsid w:val="000627FA"/>
    <w:rsid w:val="000635DA"/>
    <w:rsid w:val="000645F8"/>
    <w:rsid w:val="00064FB8"/>
    <w:rsid w:val="00065C4E"/>
    <w:rsid w:val="00066121"/>
    <w:rsid w:val="000665D4"/>
    <w:rsid w:val="00067AB3"/>
    <w:rsid w:val="00067B2E"/>
    <w:rsid w:val="00071866"/>
    <w:rsid w:val="0007361C"/>
    <w:rsid w:val="00073FE9"/>
    <w:rsid w:val="00074278"/>
    <w:rsid w:val="00074C33"/>
    <w:rsid w:val="00074D6F"/>
    <w:rsid w:val="00075D8F"/>
    <w:rsid w:val="00075DB8"/>
    <w:rsid w:val="0007657D"/>
    <w:rsid w:val="00077222"/>
    <w:rsid w:val="00077D66"/>
    <w:rsid w:val="000804E7"/>
    <w:rsid w:val="00081EA7"/>
    <w:rsid w:val="000823C0"/>
    <w:rsid w:val="00083A8F"/>
    <w:rsid w:val="0008402C"/>
    <w:rsid w:val="00084796"/>
    <w:rsid w:val="00084968"/>
    <w:rsid w:val="00085926"/>
    <w:rsid w:val="00085D35"/>
    <w:rsid w:val="00087DE9"/>
    <w:rsid w:val="00090195"/>
    <w:rsid w:val="00090280"/>
    <w:rsid w:val="000907EF"/>
    <w:rsid w:val="00091FAD"/>
    <w:rsid w:val="000920E4"/>
    <w:rsid w:val="000923FE"/>
    <w:rsid w:val="00092475"/>
    <w:rsid w:val="000932BA"/>
    <w:rsid w:val="0009391D"/>
    <w:rsid w:val="00094020"/>
    <w:rsid w:val="00096FE1"/>
    <w:rsid w:val="0009795A"/>
    <w:rsid w:val="00097FC7"/>
    <w:rsid w:val="000A1D13"/>
    <w:rsid w:val="000A29CB"/>
    <w:rsid w:val="000A3C13"/>
    <w:rsid w:val="000A5352"/>
    <w:rsid w:val="000A58E2"/>
    <w:rsid w:val="000A63B1"/>
    <w:rsid w:val="000A7D15"/>
    <w:rsid w:val="000B0D24"/>
    <w:rsid w:val="000B1191"/>
    <w:rsid w:val="000B37B2"/>
    <w:rsid w:val="000B390C"/>
    <w:rsid w:val="000B3982"/>
    <w:rsid w:val="000B63EC"/>
    <w:rsid w:val="000B665F"/>
    <w:rsid w:val="000B66E1"/>
    <w:rsid w:val="000B6B48"/>
    <w:rsid w:val="000C0355"/>
    <w:rsid w:val="000C0C34"/>
    <w:rsid w:val="000C2123"/>
    <w:rsid w:val="000C21EA"/>
    <w:rsid w:val="000C63C7"/>
    <w:rsid w:val="000C6AD0"/>
    <w:rsid w:val="000C6D9A"/>
    <w:rsid w:val="000D0749"/>
    <w:rsid w:val="000D1886"/>
    <w:rsid w:val="000D253D"/>
    <w:rsid w:val="000D47A0"/>
    <w:rsid w:val="000D5F69"/>
    <w:rsid w:val="000D6049"/>
    <w:rsid w:val="000D61F9"/>
    <w:rsid w:val="000D77D4"/>
    <w:rsid w:val="000D7EE6"/>
    <w:rsid w:val="000E1DB2"/>
    <w:rsid w:val="000E2182"/>
    <w:rsid w:val="000E2D45"/>
    <w:rsid w:val="000E33CB"/>
    <w:rsid w:val="000E511A"/>
    <w:rsid w:val="000E52E8"/>
    <w:rsid w:val="000E5730"/>
    <w:rsid w:val="000F0A67"/>
    <w:rsid w:val="000F4A6A"/>
    <w:rsid w:val="000F4B5E"/>
    <w:rsid w:val="000F5311"/>
    <w:rsid w:val="001023C1"/>
    <w:rsid w:val="001025F9"/>
    <w:rsid w:val="00102699"/>
    <w:rsid w:val="0010371E"/>
    <w:rsid w:val="001040A8"/>
    <w:rsid w:val="001075CB"/>
    <w:rsid w:val="001105E7"/>
    <w:rsid w:val="00113A6B"/>
    <w:rsid w:val="001140A5"/>
    <w:rsid w:val="00115628"/>
    <w:rsid w:val="00115F33"/>
    <w:rsid w:val="001164DB"/>
    <w:rsid w:val="00116504"/>
    <w:rsid w:val="001165FB"/>
    <w:rsid w:val="00116807"/>
    <w:rsid w:val="001202A6"/>
    <w:rsid w:val="00123DA5"/>
    <w:rsid w:val="0012415B"/>
    <w:rsid w:val="001243A7"/>
    <w:rsid w:val="00124585"/>
    <w:rsid w:val="00125477"/>
    <w:rsid w:val="00125A72"/>
    <w:rsid w:val="00125BF6"/>
    <w:rsid w:val="00127F90"/>
    <w:rsid w:val="00131BFE"/>
    <w:rsid w:val="001321C0"/>
    <w:rsid w:val="00132777"/>
    <w:rsid w:val="001330D5"/>
    <w:rsid w:val="00134477"/>
    <w:rsid w:val="00135356"/>
    <w:rsid w:val="00135B3E"/>
    <w:rsid w:val="00135CD7"/>
    <w:rsid w:val="00136DCE"/>
    <w:rsid w:val="001404FB"/>
    <w:rsid w:val="00141512"/>
    <w:rsid w:val="00143182"/>
    <w:rsid w:val="00143D12"/>
    <w:rsid w:val="001454D1"/>
    <w:rsid w:val="001478DC"/>
    <w:rsid w:val="0015107C"/>
    <w:rsid w:val="00151177"/>
    <w:rsid w:val="00151D74"/>
    <w:rsid w:val="0015501F"/>
    <w:rsid w:val="001564A9"/>
    <w:rsid w:val="00156659"/>
    <w:rsid w:val="00157C09"/>
    <w:rsid w:val="001605DD"/>
    <w:rsid w:val="00163282"/>
    <w:rsid w:val="00164A96"/>
    <w:rsid w:val="0016622D"/>
    <w:rsid w:val="00166DC0"/>
    <w:rsid w:val="00173D90"/>
    <w:rsid w:val="00175C0A"/>
    <w:rsid w:val="00177980"/>
    <w:rsid w:val="00182EA9"/>
    <w:rsid w:val="00183021"/>
    <w:rsid w:val="00183877"/>
    <w:rsid w:val="0018400B"/>
    <w:rsid w:val="00185D6D"/>
    <w:rsid w:val="001874E3"/>
    <w:rsid w:val="001875D9"/>
    <w:rsid w:val="00187FA6"/>
    <w:rsid w:val="0019042E"/>
    <w:rsid w:val="0019057A"/>
    <w:rsid w:val="0019113C"/>
    <w:rsid w:val="00191908"/>
    <w:rsid w:val="00194D18"/>
    <w:rsid w:val="001963DE"/>
    <w:rsid w:val="00196E38"/>
    <w:rsid w:val="001A1498"/>
    <w:rsid w:val="001A222A"/>
    <w:rsid w:val="001A2B89"/>
    <w:rsid w:val="001A36CD"/>
    <w:rsid w:val="001A3C39"/>
    <w:rsid w:val="001A48C1"/>
    <w:rsid w:val="001A58C8"/>
    <w:rsid w:val="001A7519"/>
    <w:rsid w:val="001B1CF0"/>
    <w:rsid w:val="001B4BD5"/>
    <w:rsid w:val="001B4CCF"/>
    <w:rsid w:val="001B6392"/>
    <w:rsid w:val="001B7003"/>
    <w:rsid w:val="001B768D"/>
    <w:rsid w:val="001B7D33"/>
    <w:rsid w:val="001C0BE3"/>
    <w:rsid w:val="001C1B56"/>
    <w:rsid w:val="001C25B1"/>
    <w:rsid w:val="001C2647"/>
    <w:rsid w:val="001C2C80"/>
    <w:rsid w:val="001C2F98"/>
    <w:rsid w:val="001C37DF"/>
    <w:rsid w:val="001C4E26"/>
    <w:rsid w:val="001C55CE"/>
    <w:rsid w:val="001C5A5E"/>
    <w:rsid w:val="001C5F52"/>
    <w:rsid w:val="001D0F8D"/>
    <w:rsid w:val="001D147C"/>
    <w:rsid w:val="001D17E4"/>
    <w:rsid w:val="001D2645"/>
    <w:rsid w:val="001D2950"/>
    <w:rsid w:val="001D3B06"/>
    <w:rsid w:val="001D3D77"/>
    <w:rsid w:val="001D49C3"/>
    <w:rsid w:val="001D73BB"/>
    <w:rsid w:val="001D797C"/>
    <w:rsid w:val="001D7AC6"/>
    <w:rsid w:val="001E1F7E"/>
    <w:rsid w:val="001E2722"/>
    <w:rsid w:val="001E2A66"/>
    <w:rsid w:val="001E4C88"/>
    <w:rsid w:val="001E7691"/>
    <w:rsid w:val="001F2541"/>
    <w:rsid w:val="001F2977"/>
    <w:rsid w:val="001F360E"/>
    <w:rsid w:val="001F3CCB"/>
    <w:rsid w:val="001F425A"/>
    <w:rsid w:val="001F498B"/>
    <w:rsid w:val="001F7BD2"/>
    <w:rsid w:val="00201249"/>
    <w:rsid w:val="00201E4D"/>
    <w:rsid w:val="00203AFF"/>
    <w:rsid w:val="00203CDF"/>
    <w:rsid w:val="002050C7"/>
    <w:rsid w:val="002059F5"/>
    <w:rsid w:val="002063B3"/>
    <w:rsid w:val="00206576"/>
    <w:rsid w:val="00207DC2"/>
    <w:rsid w:val="00210676"/>
    <w:rsid w:val="00211478"/>
    <w:rsid w:val="00211BD0"/>
    <w:rsid w:val="00212717"/>
    <w:rsid w:val="0021392B"/>
    <w:rsid w:val="00214A2B"/>
    <w:rsid w:val="0021575C"/>
    <w:rsid w:val="00215BA6"/>
    <w:rsid w:val="00221912"/>
    <w:rsid w:val="00221E3F"/>
    <w:rsid w:val="00224BCB"/>
    <w:rsid w:val="002250E0"/>
    <w:rsid w:val="002267DA"/>
    <w:rsid w:val="00227D7A"/>
    <w:rsid w:val="00230CCA"/>
    <w:rsid w:val="002317AF"/>
    <w:rsid w:val="0023204A"/>
    <w:rsid w:val="0023338E"/>
    <w:rsid w:val="002336E1"/>
    <w:rsid w:val="00233AC9"/>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516ED"/>
    <w:rsid w:val="00251C84"/>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89B"/>
    <w:rsid w:val="002609F1"/>
    <w:rsid w:val="00264743"/>
    <w:rsid w:val="0026479B"/>
    <w:rsid w:val="002662EE"/>
    <w:rsid w:val="0027021D"/>
    <w:rsid w:val="0027034D"/>
    <w:rsid w:val="00270A03"/>
    <w:rsid w:val="002725FD"/>
    <w:rsid w:val="00273A02"/>
    <w:rsid w:val="002748E8"/>
    <w:rsid w:val="00275D29"/>
    <w:rsid w:val="0028077D"/>
    <w:rsid w:val="00280857"/>
    <w:rsid w:val="00280B8D"/>
    <w:rsid w:val="002810BC"/>
    <w:rsid w:val="002837FA"/>
    <w:rsid w:val="002879E0"/>
    <w:rsid w:val="00291721"/>
    <w:rsid w:val="0029204F"/>
    <w:rsid w:val="00292C18"/>
    <w:rsid w:val="00293248"/>
    <w:rsid w:val="002933F0"/>
    <w:rsid w:val="00293A86"/>
    <w:rsid w:val="0029424B"/>
    <w:rsid w:val="00297415"/>
    <w:rsid w:val="00297C8B"/>
    <w:rsid w:val="002A0349"/>
    <w:rsid w:val="002A2B53"/>
    <w:rsid w:val="002A3942"/>
    <w:rsid w:val="002A3C36"/>
    <w:rsid w:val="002A3C99"/>
    <w:rsid w:val="002A4444"/>
    <w:rsid w:val="002A597B"/>
    <w:rsid w:val="002A59BE"/>
    <w:rsid w:val="002A6383"/>
    <w:rsid w:val="002A694C"/>
    <w:rsid w:val="002A6C09"/>
    <w:rsid w:val="002A7D18"/>
    <w:rsid w:val="002B00F1"/>
    <w:rsid w:val="002B0590"/>
    <w:rsid w:val="002B15BD"/>
    <w:rsid w:val="002B2A4D"/>
    <w:rsid w:val="002B325C"/>
    <w:rsid w:val="002B4630"/>
    <w:rsid w:val="002B4B39"/>
    <w:rsid w:val="002B7993"/>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7FD"/>
    <w:rsid w:val="002D38D7"/>
    <w:rsid w:val="002D4934"/>
    <w:rsid w:val="002D51E2"/>
    <w:rsid w:val="002D5A46"/>
    <w:rsid w:val="002E04C2"/>
    <w:rsid w:val="002E12DC"/>
    <w:rsid w:val="002E2986"/>
    <w:rsid w:val="002E48E9"/>
    <w:rsid w:val="002E4E77"/>
    <w:rsid w:val="002E6110"/>
    <w:rsid w:val="002F12D4"/>
    <w:rsid w:val="002F2024"/>
    <w:rsid w:val="002F3B87"/>
    <w:rsid w:val="002F3F35"/>
    <w:rsid w:val="002F44BB"/>
    <w:rsid w:val="002F52FD"/>
    <w:rsid w:val="002F539B"/>
    <w:rsid w:val="002F576F"/>
    <w:rsid w:val="00300BF6"/>
    <w:rsid w:val="003017B5"/>
    <w:rsid w:val="00304086"/>
    <w:rsid w:val="0030420D"/>
    <w:rsid w:val="0030605D"/>
    <w:rsid w:val="003061E1"/>
    <w:rsid w:val="003063B6"/>
    <w:rsid w:val="00307464"/>
    <w:rsid w:val="00310FCE"/>
    <w:rsid w:val="003138C4"/>
    <w:rsid w:val="00316ABC"/>
    <w:rsid w:val="0031711A"/>
    <w:rsid w:val="00320A51"/>
    <w:rsid w:val="003215A3"/>
    <w:rsid w:val="003218FF"/>
    <w:rsid w:val="00322D67"/>
    <w:rsid w:val="00322F09"/>
    <w:rsid w:val="00323454"/>
    <w:rsid w:val="00325192"/>
    <w:rsid w:val="00325C5C"/>
    <w:rsid w:val="00326277"/>
    <w:rsid w:val="00326985"/>
    <w:rsid w:val="00327F43"/>
    <w:rsid w:val="00330F12"/>
    <w:rsid w:val="00331230"/>
    <w:rsid w:val="00332F6E"/>
    <w:rsid w:val="00333CD9"/>
    <w:rsid w:val="00334DF1"/>
    <w:rsid w:val="00336EB9"/>
    <w:rsid w:val="003405A3"/>
    <w:rsid w:val="00341600"/>
    <w:rsid w:val="00341ADA"/>
    <w:rsid w:val="00342E73"/>
    <w:rsid w:val="00345DC4"/>
    <w:rsid w:val="003470C7"/>
    <w:rsid w:val="003502ED"/>
    <w:rsid w:val="003507C9"/>
    <w:rsid w:val="00350FBE"/>
    <w:rsid w:val="0035123F"/>
    <w:rsid w:val="0035494E"/>
    <w:rsid w:val="0035504E"/>
    <w:rsid w:val="00355416"/>
    <w:rsid w:val="00355638"/>
    <w:rsid w:val="003561A1"/>
    <w:rsid w:val="003564AF"/>
    <w:rsid w:val="00360FBB"/>
    <w:rsid w:val="00361026"/>
    <w:rsid w:val="003611B1"/>
    <w:rsid w:val="003624CB"/>
    <w:rsid w:val="003648E5"/>
    <w:rsid w:val="003661D9"/>
    <w:rsid w:val="00367BB4"/>
    <w:rsid w:val="00367D1D"/>
    <w:rsid w:val="003718AF"/>
    <w:rsid w:val="0037269D"/>
    <w:rsid w:val="0037409F"/>
    <w:rsid w:val="003767EA"/>
    <w:rsid w:val="00376CB0"/>
    <w:rsid w:val="00376E40"/>
    <w:rsid w:val="003818D0"/>
    <w:rsid w:val="003828BA"/>
    <w:rsid w:val="0038311F"/>
    <w:rsid w:val="0038318A"/>
    <w:rsid w:val="00383875"/>
    <w:rsid w:val="00383DA0"/>
    <w:rsid w:val="0038530B"/>
    <w:rsid w:val="00385726"/>
    <w:rsid w:val="00386731"/>
    <w:rsid w:val="003873AB"/>
    <w:rsid w:val="003906CE"/>
    <w:rsid w:val="00390805"/>
    <w:rsid w:val="00390CDA"/>
    <w:rsid w:val="00392238"/>
    <w:rsid w:val="00392474"/>
    <w:rsid w:val="00394013"/>
    <w:rsid w:val="00395793"/>
    <w:rsid w:val="003A0112"/>
    <w:rsid w:val="003A0B32"/>
    <w:rsid w:val="003A0E4B"/>
    <w:rsid w:val="003A3043"/>
    <w:rsid w:val="003A45F7"/>
    <w:rsid w:val="003A529D"/>
    <w:rsid w:val="003A7194"/>
    <w:rsid w:val="003A7669"/>
    <w:rsid w:val="003B0F1C"/>
    <w:rsid w:val="003B2797"/>
    <w:rsid w:val="003B29C0"/>
    <w:rsid w:val="003B3E5A"/>
    <w:rsid w:val="003B643D"/>
    <w:rsid w:val="003C282F"/>
    <w:rsid w:val="003C46B8"/>
    <w:rsid w:val="003C4B60"/>
    <w:rsid w:val="003C5186"/>
    <w:rsid w:val="003C69F2"/>
    <w:rsid w:val="003D0ABC"/>
    <w:rsid w:val="003D10A7"/>
    <w:rsid w:val="003D1F1E"/>
    <w:rsid w:val="003D2C6D"/>
    <w:rsid w:val="003D41D4"/>
    <w:rsid w:val="003D4546"/>
    <w:rsid w:val="003D4A95"/>
    <w:rsid w:val="003D4FF5"/>
    <w:rsid w:val="003E1024"/>
    <w:rsid w:val="003E2446"/>
    <w:rsid w:val="003E4024"/>
    <w:rsid w:val="003E4213"/>
    <w:rsid w:val="003E4918"/>
    <w:rsid w:val="003E4F26"/>
    <w:rsid w:val="003E6AF6"/>
    <w:rsid w:val="003E7CCF"/>
    <w:rsid w:val="003F08FD"/>
    <w:rsid w:val="003F2259"/>
    <w:rsid w:val="003F2557"/>
    <w:rsid w:val="003F5F92"/>
    <w:rsid w:val="003F6DE4"/>
    <w:rsid w:val="003F73F9"/>
    <w:rsid w:val="003F75CF"/>
    <w:rsid w:val="003F7810"/>
    <w:rsid w:val="004012A1"/>
    <w:rsid w:val="004014D7"/>
    <w:rsid w:val="0040197E"/>
    <w:rsid w:val="00401CCE"/>
    <w:rsid w:val="00402379"/>
    <w:rsid w:val="004023E9"/>
    <w:rsid w:val="00402FB0"/>
    <w:rsid w:val="0040317B"/>
    <w:rsid w:val="00403EB1"/>
    <w:rsid w:val="004062A7"/>
    <w:rsid w:val="00406A7C"/>
    <w:rsid w:val="00406F7A"/>
    <w:rsid w:val="00412775"/>
    <w:rsid w:val="00412DA8"/>
    <w:rsid w:val="00413883"/>
    <w:rsid w:val="00414203"/>
    <w:rsid w:val="0041523E"/>
    <w:rsid w:val="00415CF8"/>
    <w:rsid w:val="00416129"/>
    <w:rsid w:val="00416C57"/>
    <w:rsid w:val="00417A63"/>
    <w:rsid w:val="00417D99"/>
    <w:rsid w:val="004205C4"/>
    <w:rsid w:val="00421001"/>
    <w:rsid w:val="00422476"/>
    <w:rsid w:val="00422795"/>
    <w:rsid w:val="00424298"/>
    <w:rsid w:val="00425DFF"/>
    <w:rsid w:val="0042634B"/>
    <w:rsid w:val="004265C2"/>
    <w:rsid w:val="004303C5"/>
    <w:rsid w:val="004317AB"/>
    <w:rsid w:val="00431FBF"/>
    <w:rsid w:val="004340C9"/>
    <w:rsid w:val="00434B9A"/>
    <w:rsid w:val="0043515E"/>
    <w:rsid w:val="0043571C"/>
    <w:rsid w:val="00435C59"/>
    <w:rsid w:val="0043600B"/>
    <w:rsid w:val="00436AAB"/>
    <w:rsid w:val="00437413"/>
    <w:rsid w:val="004406D4"/>
    <w:rsid w:val="00440E25"/>
    <w:rsid w:val="00441E65"/>
    <w:rsid w:val="00442FA7"/>
    <w:rsid w:val="00445129"/>
    <w:rsid w:val="004458CB"/>
    <w:rsid w:val="004466A9"/>
    <w:rsid w:val="00446A80"/>
    <w:rsid w:val="00447175"/>
    <w:rsid w:val="00450115"/>
    <w:rsid w:val="00452FF0"/>
    <w:rsid w:val="00453AB1"/>
    <w:rsid w:val="0045455E"/>
    <w:rsid w:val="00455AAF"/>
    <w:rsid w:val="0045655F"/>
    <w:rsid w:val="00456909"/>
    <w:rsid w:val="0046008B"/>
    <w:rsid w:val="00461FFA"/>
    <w:rsid w:val="004642D6"/>
    <w:rsid w:val="0046645C"/>
    <w:rsid w:val="004667D2"/>
    <w:rsid w:val="0046782E"/>
    <w:rsid w:val="0047036E"/>
    <w:rsid w:val="00471711"/>
    <w:rsid w:val="0047257A"/>
    <w:rsid w:val="004726EE"/>
    <w:rsid w:val="00472807"/>
    <w:rsid w:val="00474C8E"/>
    <w:rsid w:val="00475B4D"/>
    <w:rsid w:val="004779F4"/>
    <w:rsid w:val="00477B06"/>
    <w:rsid w:val="00480EE1"/>
    <w:rsid w:val="00483A55"/>
    <w:rsid w:val="00484005"/>
    <w:rsid w:val="004840CB"/>
    <w:rsid w:val="00484AAC"/>
    <w:rsid w:val="0048781E"/>
    <w:rsid w:val="00492E3A"/>
    <w:rsid w:val="00494FC4"/>
    <w:rsid w:val="00496379"/>
    <w:rsid w:val="004964EE"/>
    <w:rsid w:val="004968AB"/>
    <w:rsid w:val="00496EF0"/>
    <w:rsid w:val="00497204"/>
    <w:rsid w:val="004A0428"/>
    <w:rsid w:val="004A08FE"/>
    <w:rsid w:val="004A0B69"/>
    <w:rsid w:val="004A20B5"/>
    <w:rsid w:val="004A3F40"/>
    <w:rsid w:val="004A44EA"/>
    <w:rsid w:val="004A45BF"/>
    <w:rsid w:val="004A559B"/>
    <w:rsid w:val="004A7C39"/>
    <w:rsid w:val="004B14F0"/>
    <w:rsid w:val="004B1FB6"/>
    <w:rsid w:val="004B29B1"/>
    <w:rsid w:val="004B2BAA"/>
    <w:rsid w:val="004B335F"/>
    <w:rsid w:val="004B420D"/>
    <w:rsid w:val="004B4764"/>
    <w:rsid w:val="004B4A47"/>
    <w:rsid w:val="004B571A"/>
    <w:rsid w:val="004B5A4D"/>
    <w:rsid w:val="004B7631"/>
    <w:rsid w:val="004B79EB"/>
    <w:rsid w:val="004C16FE"/>
    <w:rsid w:val="004C1B97"/>
    <w:rsid w:val="004C1F60"/>
    <w:rsid w:val="004C242B"/>
    <w:rsid w:val="004C3584"/>
    <w:rsid w:val="004C3D1C"/>
    <w:rsid w:val="004C4E08"/>
    <w:rsid w:val="004C5AFB"/>
    <w:rsid w:val="004C654D"/>
    <w:rsid w:val="004C6A89"/>
    <w:rsid w:val="004C77D0"/>
    <w:rsid w:val="004C78F1"/>
    <w:rsid w:val="004C7B0F"/>
    <w:rsid w:val="004C7D11"/>
    <w:rsid w:val="004D09CA"/>
    <w:rsid w:val="004D1361"/>
    <w:rsid w:val="004D29B2"/>
    <w:rsid w:val="004D2B86"/>
    <w:rsid w:val="004D328A"/>
    <w:rsid w:val="004D6154"/>
    <w:rsid w:val="004D62B2"/>
    <w:rsid w:val="004E02D8"/>
    <w:rsid w:val="004E0486"/>
    <w:rsid w:val="004E0A3F"/>
    <w:rsid w:val="004E31FF"/>
    <w:rsid w:val="004E3C16"/>
    <w:rsid w:val="004E3E78"/>
    <w:rsid w:val="004E5B06"/>
    <w:rsid w:val="004E7A59"/>
    <w:rsid w:val="004E7D53"/>
    <w:rsid w:val="004E7FB1"/>
    <w:rsid w:val="004F05C2"/>
    <w:rsid w:val="004F1296"/>
    <w:rsid w:val="004F1336"/>
    <w:rsid w:val="004F2753"/>
    <w:rsid w:val="004F3D44"/>
    <w:rsid w:val="004F68FF"/>
    <w:rsid w:val="004F79A0"/>
    <w:rsid w:val="00500E77"/>
    <w:rsid w:val="005026D4"/>
    <w:rsid w:val="005029AE"/>
    <w:rsid w:val="00504CE8"/>
    <w:rsid w:val="005061BF"/>
    <w:rsid w:val="00507A31"/>
    <w:rsid w:val="005125B8"/>
    <w:rsid w:val="00512D4B"/>
    <w:rsid w:val="005148AC"/>
    <w:rsid w:val="0051735C"/>
    <w:rsid w:val="00520715"/>
    <w:rsid w:val="00520F8D"/>
    <w:rsid w:val="00521510"/>
    <w:rsid w:val="00521AD0"/>
    <w:rsid w:val="00521B8C"/>
    <w:rsid w:val="00522A0B"/>
    <w:rsid w:val="00522EDD"/>
    <w:rsid w:val="00525116"/>
    <w:rsid w:val="00525FBA"/>
    <w:rsid w:val="00526441"/>
    <w:rsid w:val="00531D29"/>
    <w:rsid w:val="005320A6"/>
    <w:rsid w:val="005328EE"/>
    <w:rsid w:val="00533646"/>
    <w:rsid w:val="00534C3F"/>
    <w:rsid w:val="00534F27"/>
    <w:rsid w:val="00535EA9"/>
    <w:rsid w:val="005360EF"/>
    <w:rsid w:val="00536C44"/>
    <w:rsid w:val="00537F11"/>
    <w:rsid w:val="0054101F"/>
    <w:rsid w:val="00542DC1"/>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7198"/>
    <w:rsid w:val="00557427"/>
    <w:rsid w:val="00557FCB"/>
    <w:rsid w:val="00561614"/>
    <w:rsid w:val="00561DBC"/>
    <w:rsid w:val="00562A79"/>
    <w:rsid w:val="005633B8"/>
    <w:rsid w:val="00563A9A"/>
    <w:rsid w:val="005648B8"/>
    <w:rsid w:val="005650E6"/>
    <w:rsid w:val="005671B4"/>
    <w:rsid w:val="00567B62"/>
    <w:rsid w:val="005706B9"/>
    <w:rsid w:val="005746D6"/>
    <w:rsid w:val="00575B6B"/>
    <w:rsid w:val="0058019B"/>
    <w:rsid w:val="005819CD"/>
    <w:rsid w:val="00581D49"/>
    <w:rsid w:val="00581F3B"/>
    <w:rsid w:val="00583B74"/>
    <w:rsid w:val="00584276"/>
    <w:rsid w:val="00584305"/>
    <w:rsid w:val="005849C4"/>
    <w:rsid w:val="005857AB"/>
    <w:rsid w:val="00585C3F"/>
    <w:rsid w:val="00586B53"/>
    <w:rsid w:val="00587546"/>
    <w:rsid w:val="00590FD9"/>
    <w:rsid w:val="005946BB"/>
    <w:rsid w:val="005957D0"/>
    <w:rsid w:val="00596856"/>
    <w:rsid w:val="00597AD0"/>
    <w:rsid w:val="005A0621"/>
    <w:rsid w:val="005A2FB6"/>
    <w:rsid w:val="005A342D"/>
    <w:rsid w:val="005A548C"/>
    <w:rsid w:val="005A5EF5"/>
    <w:rsid w:val="005A6B52"/>
    <w:rsid w:val="005A6C9A"/>
    <w:rsid w:val="005B0124"/>
    <w:rsid w:val="005B191D"/>
    <w:rsid w:val="005B2190"/>
    <w:rsid w:val="005B2354"/>
    <w:rsid w:val="005B2BEB"/>
    <w:rsid w:val="005B4E18"/>
    <w:rsid w:val="005B615F"/>
    <w:rsid w:val="005B6B75"/>
    <w:rsid w:val="005B7259"/>
    <w:rsid w:val="005B7E05"/>
    <w:rsid w:val="005C07A7"/>
    <w:rsid w:val="005C0EC9"/>
    <w:rsid w:val="005C1272"/>
    <w:rsid w:val="005C2F6D"/>
    <w:rsid w:val="005C3EEC"/>
    <w:rsid w:val="005C5274"/>
    <w:rsid w:val="005C670C"/>
    <w:rsid w:val="005D0A88"/>
    <w:rsid w:val="005D1999"/>
    <w:rsid w:val="005D1EC2"/>
    <w:rsid w:val="005D2E26"/>
    <w:rsid w:val="005D368D"/>
    <w:rsid w:val="005D5C20"/>
    <w:rsid w:val="005D61BC"/>
    <w:rsid w:val="005D6A29"/>
    <w:rsid w:val="005E2E9C"/>
    <w:rsid w:val="005E4587"/>
    <w:rsid w:val="005E458E"/>
    <w:rsid w:val="005E475A"/>
    <w:rsid w:val="005E4FEC"/>
    <w:rsid w:val="005E6CD4"/>
    <w:rsid w:val="005E71E0"/>
    <w:rsid w:val="005F07CA"/>
    <w:rsid w:val="005F3F26"/>
    <w:rsid w:val="005F4338"/>
    <w:rsid w:val="005F5AF2"/>
    <w:rsid w:val="005F6BEC"/>
    <w:rsid w:val="0060133B"/>
    <w:rsid w:val="006016FD"/>
    <w:rsid w:val="00601D62"/>
    <w:rsid w:val="00602D02"/>
    <w:rsid w:val="006031DA"/>
    <w:rsid w:val="006035F2"/>
    <w:rsid w:val="00605208"/>
    <w:rsid w:val="00606502"/>
    <w:rsid w:val="00606951"/>
    <w:rsid w:val="006071D9"/>
    <w:rsid w:val="00612205"/>
    <w:rsid w:val="00612A31"/>
    <w:rsid w:val="00613918"/>
    <w:rsid w:val="006152A8"/>
    <w:rsid w:val="00617688"/>
    <w:rsid w:val="00621184"/>
    <w:rsid w:val="00621932"/>
    <w:rsid w:val="006223D5"/>
    <w:rsid w:val="00624814"/>
    <w:rsid w:val="00625990"/>
    <w:rsid w:val="006260B6"/>
    <w:rsid w:val="0062690B"/>
    <w:rsid w:val="00626FEE"/>
    <w:rsid w:val="006274B0"/>
    <w:rsid w:val="006277F3"/>
    <w:rsid w:val="00630089"/>
    <w:rsid w:val="00630F02"/>
    <w:rsid w:val="0063130D"/>
    <w:rsid w:val="006317C7"/>
    <w:rsid w:val="00631B4F"/>
    <w:rsid w:val="00633887"/>
    <w:rsid w:val="00637ED3"/>
    <w:rsid w:val="00641049"/>
    <w:rsid w:val="0064189C"/>
    <w:rsid w:val="0064262D"/>
    <w:rsid w:val="006427E2"/>
    <w:rsid w:val="00644E4E"/>
    <w:rsid w:val="00647757"/>
    <w:rsid w:val="00647923"/>
    <w:rsid w:val="00650C7F"/>
    <w:rsid w:val="00650D6A"/>
    <w:rsid w:val="00651B9D"/>
    <w:rsid w:val="00654A15"/>
    <w:rsid w:val="00654CC0"/>
    <w:rsid w:val="0065510C"/>
    <w:rsid w:val="006563C1"/>
    <w:rsid w:val="006564B6"/>
    <w:rsid w:val="0065660A"/>
    <w:rsid w:val="006567D0"/>
    <w:rsid w:val="006611D3"/>
    <w:rsid w:val="006612ED"/>
    <w:rsid w:val="00662079"/>
    <w:rsid w:val="00662409"/>
    <w:rsid w:val="0066243B"/>
    <w:rsid w:val="00664AFB"/>
    <w:rsid w:val="00666020"/>
    <w:rsid w:val="00666E40"/>
    <w:rsid w:val="00666FE8"/>
    <w:rsid w:val="00667944"/>
    <w:rsid w:val="00672032"/>
    <w:rsid w:val="00672A28"/>
    <w:rsid w:val="00673654"/>
    <w:rsid w:val="0067411D"/>
    <w:rsid w:val="006762E2"/>
    <w:rsid w:val="00677839"/>
    <w:rsid w:val="00680050"/>
    <w:rsid w:val="006807A5"/>
    <w:rsid w:val="00681A08"/>
    <w:rsid w:val="006828A9"/>
    <w:rsid w:val="00682D86"/>
    <w:rsid w:val="006835A6"/>
    <w:rsid w:val="00684EE2"/>
    <w:rsid w:val="00685C9D"/>
    <w:rsid w:val="00686A3B"/>
    <w:rsid w:val="00691853"/>
    <w:rsid w:val="00693004"/>
    <w:rsid w:val="00693ECB"/>
    <w:rsid w:val="0069441C"/>
    <w:rsid w:val="00696609"/>
    <w:rsid w:val="00697099"/>
    <w:rsid w:val="00697C05"/>
    <w:rsid w:val="00697D1A"/>
    <w:rsid w:val="006A0471"/>
    <w:rsid w:val="006A0E3A"/>
    <w:rsid w:val="006A107D"/>
    <w:rsid w:val="006A10B7"/>
    <w:rsid w:val="006A1D31"/>
    <w:rsid w:val="006A24BB"/>
    <w:rsid w:val="006A2CB9"/>
    <w:rsid w:val="006A3334"/>
    <w:rsid w:val="006A3ACB"/>
    <w:rsid w:val="006A5639"/>
    <w:rsid w:val="006A584C"/>
    <w:rsid w:val="006A7C2E"/>
    <w:rsid w:val="006B138B"/>
    <w:rsid w:val="006B1799"/>
    <w:rsid w:val="006B29E8"/>
    <w:rsid w:val="006B3477"/>
    <w:rsid w:val="006B5EA8"/>
    <w:rsid w:val="006C0284"/>
    <w:rsid w:val="006C27E1"/>
    <w:rsid w:val="006C2B9B"/>
    <w:rsid w:val="006C2EAE"/>
    <w:rsid w:val="006C36DE"/>
    <w:rsid w:val="006C4983"/>
    <w:rsid w:val="006C6E52"/>
    <w:rsid w:val="006C7906"/>
    <w:rsid w:val="006C7977"/>
    <w:rsid w:val="006D05B7"/>
    <w:rsid w:val="006D0BC9"/>
    <w:rsid w:val="006D1207"/>
    <w:rsid w:val="006D3097"/>
    <w:rsid w:val="006D42FB"/>
    <w:rsid w:val="006D53B1"/>
    <w:rsid w:val="006E03D3"/>
    <w:rsid w:val="006E0DEB"/>
    <w:rsid w:val="006E1B30"/>
    <w:rsid w:val="006E24ED"/>
    <w:rsid w:val="006E3035"/>
    <w:rsid w:val="006E46F5"/>
    <w:rsid w:val="006E5090"/>
    <w:rsid w:val="006E5B4B"/>
    <w:rsid w:val="006E63AA"/>
    <w:rsid w:val="006F2418"/>
    <w:rsid w:val="006F42C6"/>
    <w:rsid w:val="006F43A7"/>
    <w:rsid w:val="006F4D75"/>
    <w:rsid w:val="006F52D5"/>
    <w:rsid w:val="006F7BDD"/>
    <w:rsid w:val="00701D4F"/>
    <w:rsid w:val="00702B2D"/>
    <w:rsid w:val="007037A6"/>
    <w:rsid w:val="00704D18"/>
    <w:rsid w:val="00705344"/>
    <w:rsid w:val="00706548"/>
    <w:rsid w:val="00711FB8"/>
    <w:rsid w:val="00712602"/>
    <w:rsid w:val="007156B7"/>
    <w:rsid w:val="00715874"/>
    <w:rsid w:val="00715E62"/>
    <w:rsid w:val="00716868"/>
    <w:rsid w:val="00716CED"/>
    <w:rsid w:val="00717A06"/>
    <w:rsid w:val="007209F4"/>
    <w:rsid w:val="00721003"/>
    <w:rsid w:val="00724969"/>
    <w:rsid w:val="00724D49"/>
    <w:rsid w:val="007252C2"/>
    <w:rsid w:val="007258F2"/>
    <w:rsid w:val="00725B98"/>
    <w:rsid w:val="00726043"/>
    <w:rsid w:val="00726E62"/>
    <w:rsid w:val="007275D4"/>
    <w:rsid w:val="00727A8D"/>
    <w:rsid w:val="00727D22"/>
    <w:rsid w:val="007303D4"/>
    <w:rsid w:val="00731E40"/>
    <w:rsid w:val="00732E1D"/>
    <w:rsid w:val="007341AC"/>
    <w:rsid w:val="00737340"/>
    <w:rsid w:val="00740515"/>
    <w:rsid w:val="0074112A"/>
    <w:rsid w:val="007430B9"/>
    <w:rsid w:val="00743F7E"/>
    <w:rsid w:val="0074420E"/>
    <w:rsid w:val="00744264"/>
    <w:rsid w:val="00744B41"/>
    <w:rsid w:val="0074551B"/>
    <w:rsid w:val="00745EFE"/>
    <w:rsid w:val="00750429"/>
    <w:rsid w:val="00750A50"/>
    <w:rsid w:val="00750BBB"/>
    <w:rsid w:val="00750CE5"/>
    <w:rsid w:val="00751171"/>
    <w:rsid w:val="007518D9"/>
    <w:rsid w:val="007530A0"/>
    <w:rsid w:val="007537B8"/>
    <w:rsid w:val="00753841"/>
    <w:rsid w:val="00753ADF"/>
    <w:rsid w:val="007554A3"/>
    <w:rsid w:val="00755E03"/>
    <w:rsid w:val="007561C0"/>
    <w:rsid w:val="0075685D"/>
    <w:rsid w:val="0076012A"/>
    <w:rsid w:val="00762ABC"/>
    <w:rsid w:val="0076452F"/>
    <w:rsid w:val="00764AFE"/>
    <w:rsid w:val="0076514F"/>
    <w:rsid w:val="00765673"/>
    <w:rsid w:val="00765D9D"/>
    <w:rsid w:val="007671F5"/>
    <w:rsid w:val="00767AF7"/>
    <w:rsid w:val="00767C52"/>
    <w:rsid w:val="00767CD5"/>
    <w:rsid w:val="00770B8C"/>
    <w:rsid w:val="0077271D"/>
    <w:rsid w:val="00772A10"/>
    <w:rsid w:val="00774292"/>
    <w:rsid w:val="0077491C"/>
    <w:rsid w:val="00774A80"/>
    <w:rsid w:val="0077627F"/>
    <w:rsid w:val="0077660B"/>
    <w:rsid w:val="00776B45"/>
    <w:rsid w:val="00777800"/>
    <w:rsid w:val="007813F2"/>
    <w:rsid w:val="00787F64"/>
    <w:rsid w:val="00790263"/>
    <w:rsid w:val="00790F8A"/>
    <w:rsid w:val="00791789"/>
    <w:rsid w:val="00792315"/>
    <w:rsid w:val="00792C78"/>
    <w:rsid w:val="00793F7B"/>
    <w:rsid w:val="007947F2"/>
    <w:rsid w:val="007952CD"/>
    <w:rsid w:val="0079530C"/>
    <w:rsid w:val="0079544B"/>
    <w:rsid w:val="00795D72"/>
    <w:rsid w:val="00796646"/>
    <w:rsid w:val="007970BD"/>
    <w:rsid w:val="007A05AA"/>
    <w:rsid w:val="007A086D"/>
    <w:rsid w:val="007A1C74"/>
    <w:rsid w:val="007A1F6A"/>
    <w:rsid w:val="007A24E9"/>
    <w:rsid w:val="007A2A1D"/>
    <w:rsid w:val="007A2BF8"/>
    <w:rsid w:val="007A34FA"/>
    <w:rsid w:val="007A4A12"/>
    <w:rsid w:val="007A584F"/>
    <w:rsid w:val="007B1442"/>
    <w:rsid w:val="007B18D4"/>
    <w:rsid w:val="007B1A23"/>
    <w:rsid w:val="007B1F40"/>
    <w:rsid w:val="007B2E4C"/>
    <w:rsid w:val="007B493C"/>
    <w:rsid w:val="007B4DE8"/>
    <w:rsid w:val="007B5F4E"/>
    <w:rsid w:val="007B782D"/>
    <w:rsid w:val="007B78F9"/>
    <w:rsid w:val="007B7FF5"/>
    <w:rsid w:val="007C0E99"/>
    <w:rsid w:val="007C2682"/>
    <w:rsid w:val="007C2D93"/>
    <w:rsid w:val="007C3301"/>
    <w:rsid w:val="007C3376"/>
    <w:rsid w:val="007C652B"/>
    <w:rsid w:val="007C706C"/>
    <w:rsid w:val="007C7CCD"/>
    <w:rsid w:val="007D0718"/>
    <w:rsid w:val="007D203D"/>
    <w:rsid w:val="007D2AEF"/>
    <w:rsid w:val="007D2D21"/>
    <w:rsid w:val="007D2D75"/>
    <w:rsid w:val="007D3012"/>
    <w:rsid w:val="007D514D"/>
    <w:rsid w:val="007D562E"/>
    <w:rsid w:val="007D6E9E"/>
    <w:rsid w:val="007D7F24"/>
    <w:rsid w:val="007E0550"/>
    <w:rsid w:val="007E1438"/>
    <w:rsid w:val="007E1538"/>
    <w:rsid w:val="007E1654"/>
    <w:rsid w:val="007E1FB0"/>
    <w:rsid w:val="007E36D1"/>
    <w:rsid w:val="007E3E7D"/>
    <w:rsid w:val="007E61A2"/>
    <w:rsid w:val="007E6A47"/>
    <w:rsid w:val="007E6AB9"/>
    <w:rsid w:val="007E7FF7"/>
    <w:rsid w:val="007F1F4C"/>
    <w:rsid w:val="007F1F75"/>
    <w:rsid w:val="007F25D4"/>
    <w:rsid w:val="007F395E"/>
    <w:rsid w:val="007F3E88"/>
    <w:rsid w:val="007F4DD9"/>
    <w:rsid w:val="007F4EA1"/>
    <w:rsid w:val="007F4F51"/>
    <w:rsid w:val="007F5AC7"/>
    <w:rsid w:val="007F7E00"/>
    <w:rsid w:val="00800730"/>
    <w:rsid w:val="00800A5F"/>
    <w:rsid w:val="0080152B"/>
    <w:rsid w:val="00801B84"/>
    <w:rsid w:val="00804F70"/>
    <w:rsid w:val="008052F7"/>
    <w:rsid w:val="00807CB4"/>
    <w:rsid w:val="008107A9"/>
    <w:rsid w:val="0081130B"/>
    <w:rsid w:val="00812242"/>
    <w:rsid w:val="0081476E"/>
    <w:rsid w:val="00814789"/>
    <w:rsid w:val="00815398"/>
    <w:rsid w:val="008158B9"/>
    <w:rsid w:val="008158BD"/>
    <w:rsid w:val="00816349"/>
    <w:rsid w:val="008200D5"/>
    <w:rsid w:val="0082066B"/>
    <w:rsid w:val="00820ABD"/>
    <w:rsid w:val="00822208"/>
    <w:rsid w:val="00822249"/>
    <w:rsid w:val="00822281"/>
    <w:rsid w:val="0082254C"/>
    <w:rsid w:val="00825FCB"/>
    <w:rsid w:val="00830285"/>
    <w:rsid w:val="00830BCB"/>
    <w:rsid w:val="0083157A"/>
    <w:rsid w:val="00831B07"/>
    <w:rsid w:val="00831C80"/>
    <w:rsid w:val="00831FE8"/>
    <w:rsid w:val="008327BB"/>
    <w:rsid w:val="00832A4B"/>
    <w:rsid w:val="008344D0"/>
    <w:rsid w:val="00834CA2"/>
    <w:rsid w:val="00837BD6"/>
    <w:rsid w:val="00837F3A"/>
    <w:rsid w:val="00840058"/>
    <w:rsid w:val="008416C4"/>
    <w:rsid w:val="0084278C"/>
    <w:rsid w:val="0084418D"/>
    <w:rsid w:val="008450CF"/>
    <w:rsid w:val="008463B9"/>
    <w:rsid w:val="0084651A"/>
    <w:rsid w:val="0084735F"/>
    <w:rsid w:val="008475D0"/>
    <w:rsid w:val="00847894"/>
    <w:rsid w:val="0085058A"/>
    <w:rsid w:val="008505B3"/>
    <w:rsid w:val="008508C7"/>
    <w:rsid w:val="008509CA"/>
    <w:rsid w:val="0085127D"/>
    <w:rsid w:val="0085188F"/>
    <w:rsid w:val="00851BDB"/>
    <w:rsid w:val="008528EF"/>
    <w:rsid w:val="00852E74"/>
    <w:rsid w:val="00854340"/>
    <w:rsid w:val="00854DE1"/>
    <w:rsid w:val="00855643"/>
    <w:rsid w:val="0085744F"/>
    <w:rsid w:val="00857C73"/>
    <w:rsid w:val="00861662"/>
    <w:rsid w:val="00861BEF"/>
    <w:rsid w:val="008630F6"/>
    <w:rsid w:val="00864E83"/>
    <w:rsid w:val="00867C2D"/>
    <w:rsid w:val="00867D0F"/>
    <w:rsid w:val="008715E3"/>
    <w:rsid w:val="008723D4"/>
    <w:rsid w:val="00872606"/>
    <w:rsid w:val="008730A8"/>
    <w:rsid w:val="00873C14"/>
    <w:rsid w:val="00873E8E"/>
    <w:rsid w:val="0087451C"/>
    <w:rsid w:val="008746D8"/>
    <w:rsid w:val="00876DAA"/>
    <w:rsid w:val="008770CF"/>
    <w:rsid w:val="00877E46"/>
    <w:rsid w:val="00880584"/>
    <w:rsid w:val="008807BF"/>
    <w:rsid w:val="00880D36"/>
    <w:rsid w:val="00883673"/>
    <w:rsid w:val="0088388D"/>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42F5"/>
    <w:rsid w:val="008A44E4"/>
    <w:rsid w:val="008A64B2"/>
    <w:rsid w:val="008B164B"/>
    <w:rsid w:val="008B1776"/>
    <w:rsid w:val="008B1F6F"/>
    <w:rsid w:val="008B5010"/>
    <w:rsid w:val="008B543E"/>
    <w:rsid w:val="008B5826"/>
    <w:rsid w:val="008B79EC"/>
    <w:rsid w:val="008B7FAC"/>
    <w:rsid w:val="008C1B22"/>
    <w:rsid w:val="008C27A8"/>
    <w:rsid w:val="008C34F7"/>
    <w:rsid w:val="008C3CD7"/>
    <w:rsid w:val="008C449A"/>
    <w:rsid w:val="008C4CF8"/>
    <w:rsid w:val="008C68AC"/>
    <w:rsid w:val="008C6CC3"/>
    <w:rsid w:val="008D1CF2"/>
    <w:rsid w:val="008D1FF8"/>
    <w:rsid w:val="008D27BE"/>
    <w:rsid w:val="008D2E98"/>
    <w:rsid w:val="008D59D0"/>
    <w:rsid w:val="008D5F38"/>
    <w:rsid w:val="008D6D1C"/>
    <w:rsid w:val="008D7544"/>
    <w:rsid w:val="008D797C"/>
    <w:rsid w:val="008E03A5"/>
    <w:rsid w:val="008E1D1A"/>
    <w:rsid w:val="008E2972"/>
    <w:rsid w:val="008E2AB5"/>
    <w:rsid w:val="008E632A"/>
    <w:rsid w:val="008E6453"/>
    <w:rsid w:val="008F018A"/>
    <w:rsid w:val="008F0540"/>
    <w:rsid w:val="008F1D14"/>
    <w:rsid w:val="008F2C4F"/>
    <w:rsid w:val="008F3BB8"/>
    <w:rsid w:val="008F6B7C"/>
    <w:rsid w:val="009003AC"/>
    <w:rsid w:val="00903305"/>
    <w:rsid w:val="009039CD"/>
    <w:rsid w:val="00904E40"/>
    <w:rsid w:val="00910FC2"/>
    <w:rsid w:val="009110E4"/>
    <w:rsid w:val="0091171D"/>
    <w:rsid w:val="00911C5A"/>
    <w:rsid w:val="0091295D"/>
    <w:rsid w:val="009134B7"/>
    <w:rsid w:val="0091566D"/>
    <w:rsid w:val="00916D21"/>
    <w:rsid w:val="00917BE0"/>
    <w:rsid w:val="00920060"/>
    <w:rsid w:val="0092073E"/>
    <w:rsid w:val="00921D0A"/>
    <w:rsid w:val="00921EAE"/>
    <w:rsid w:val="00922739"/>
    <w:rsid w:val="00924468"/>
    <w:rsid w:val="00925D86"/>
    <w:rsid w:val="00927B24"/>
    <w:rsid w:val="00930B96"/>
    <w:rsid w:val="00931327"/>
    <w:rsid w:val="00931D94"/>
    <w:rsid w:val="00937215"/>
    <w:rsid w:val="00937B67"/>
    <w:rsid w:val="00937DF5"/>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8D1"/>
    <w:rsid w:val="009814B7"/>
    <w:rsid w:val="0098167D"/>
    <w:rsid w:val="009819F7"/>
    <w:rsid w:val="00983C8D"/>
    <w:rsid w:val="0098410F"/>
    <w:rsid w:val="0098473B"/>
    <w:rsid w:val="009861F1"/>
    <w:rsid w:val="0098721E"/>
    <w:rsid w:val="00990383"/>
    <w:rsid w:val="00991E35"/>
    <w:rsid w:val="00993BD7"/>
    <w:rsid w:val="009950D8"/>
    <w:rsid w:val="00995605"/>
    <w:rsid w:val="00995A0A"/>
    <w:rsid w:val="009963B6"/>
    <w:rsid w:val="00996683"/>
    <w:rsid w:val="009A1965"/>
    <w:rsid w:val="009A2F7B"/>
    <w:rsid w:val="009A515E"/>
    <w:rsid w:val="009A5DE8"/>
    <w:rsid w:val="009A5FE3"/>
    <w:rsid w:val="009A69AF"/>
    <w:rsid w:val="009A75A3"/>
    <w:rsid w:val="009A7AE0"/>
    <w:rsid w:val="009B038C"/>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540B"/>
    <w:rsid w:val="009C58E7"/>
    <w:rsid w:val="009C6943"/>
    <w:rsid w:val="009C6C4F"/>
    <w:rsid w:val="009C6D6C"/>
    <w:rsid w:val="009C6ECF"/>
    <w:rsid w:val="009D0065"/>
    <w:rsid w:val="009D1984"/>
    <w:rsid w:val="009D1E55"/>
    <w:rsid w:val="009D1F36"/>
    <w:rsid w:val="009D37EA"/>
    <w:rsid w:val="009D5EDB"/>
    <w:rsid w:val="009D6AB9"/>
    <w:rsid w:val="009D6ACF"/>
    <w:rsid w:val="009D6C0B"/>
    <w:rsid w:val="009D7C10"/>
    <w:rsid w:val="009E04BC"/>
    <w:rsid w:val="009E15F0"/>
    <w:rsid w:val="009E3910"/>
    <w:rsid w:val="009E4D81"/>
    <w:rsid w:val="009E4F6D"/>
    <w:rsid w:val="009E5C7A"/>
    <w:rsid w:val="009E64CF"/>
    <w:rsid w:val="009F09C5"/>
    <w:rsid w:val="009F4655"/>
    <w:rsid w:val="009F6208"/>
    <w:rsid w:val="009F6DC5"/>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15B8"/>
    <w:rsid w:val="00A21BE6"/>
    <w:rsid w:val="00A2308F"/>
    <w:rsid w:val="00A23BE5"/>
    <w:rsid w:val="00A262B4"/>
    <w:rsid w:val="00A26C59"/>
    <w:rsid w:val="00A27750"/>
    <w:rsid w:val="00A31CCE"/>
    <w:rsid w:val="00A321B4"/>
    <w:rsid w:val="00A3349A"/>
    <w:rsid w:val="00A33D6B"/>
    <w:rsid w:val="00A33ED6"/>
    <w:rsid w:val="00A34BC9"/>
    <w:rsid w:val="00A34F50"/>
    <w:rsid w:val="00A35424"/>
    <w:rsid w:val="00A35BF2"/>
    <w:rsid w:val="00A37433"/>
    <w:rsid w:val="00A40881"/>
    <w:rsid w:val="00A41D4E"/>
    <w:rsid w:val="00A4219C"/>
    <w:rsid w:val="00A42820"/>
    <w:rsid w:val="00A4299A"/>
    <w:rsid w:val="00A430B3"/>
    <w:rsid w:val="00A43B20"/>
    <w:rsid w:val="00A45914"/>
    <w:rsid w:val="00A45F0F"/>
    <w:rsid w:val="00A462E0"/>
    <w:rsid w:val="00A46366"/>
    <w:rsid w:val="00A46FC4"/>
    <w:rsid w:val="00A514F1"/>
    <w:rsid w:val="00A53D91"/>
    <w:rsid w:val="00A54BBB"/>
    <w:rsid w:val="00A5681F"/>
    <w:rsid w:val="00A569B5"/>
    <w:rsid w:val="00A57B90"/>
    <w:rsid w:val="00A60753"/>
    <w:rsid w:val="00A62555"/>
    <w:rsid w:val="00A628D6"/>
    <w:rsid w:val="00A6359C"/>
    <w:rsid w:val="00A70634"/>
    <w:rsid w:val="00A7224B"/>
    <w:rsid w:val="00A7463B"/>
    <w:rsid w:val="00A74EE4"/>
    <w:rsid w:val="00A7602C"/>
    <w:rsid w:val="00A763EF"/>
    <w:rsid w:val="00A80B3D"/>
    <w:rsid w:val="00A8142D"/>
    <w:rsid w:val="00A8257B"/>
    <w:rsid w:val="00A8401C"/>
    <w:rsid w:val="00A846C7"/>
    <w:rsid w:val="00A84F57"/>
    <w:rsid w:val="00A86AD5"/>
    <w:rsid w:val="00A9172F"/>
    <w:rsid w:val="00A92681"/>
    <w:rsid w:val="00A96D9E"/>
    <w:rsid w:val="00AA1D47"/>
    <w:rsid w:val="00AA35D1"/>
    <w:rsid w:val="00AA47BE"/>
    <w:rsid w:val="00AA48C7"/>
    <w:rsid w:val="00AA4A50"/>
    <w:rsid w:val="00AA4F7B"/>
    <w:rsid w:val="00AA5640"/>
    <w:rsid w:val="00AA601F"/>
    <w:rsid w:val="00AA61DC"/>
    <w:rsid w:val="00AA639F"/>
    <w:rsid w:val="00AA7465"/>
    <w:rsid w:val="00AB274B"/>
    <w:rsid w:val="00AB49C4"/>
    <w:rsid w:val="00AB61EC"/>
    <w:rsid w:val="00AB768D"/>
    <w:rsid w:val="00AC27AF"/>
    <w:rsid w:val="00AC2FE1"/>
    <w:rsid w:val="00AC4280"/>
    <w:rsid w:val="00AC61BF"/>
    <w:rsid w:val="00AD102C"/>
    <w:rsid w:val="00AD235E"/>
    <w:rsid w:val="00AD2713"/>
    <w:rsid w:val="00AD2C61"/>
    <w:rsid w:val="00AD3FBF"/>
    <w:rsid w:val="00AD4421"/>
    <w:rsid w:val="00AD468D"/>
    <w:rsid w:val="00AE0F9E"/>
    <w:rsid w:val="00AE21EF"/>
    <w:rsid w:val="00AE3CD9"/>
    <w:rsid w:val="00AE4292"/>
    <w:rsid w:val="00AE5B40"/>
    <w:rsid w:val="00AF06AF"/>
    <w:rsid w:val="00AF0EDC"/>
    <w:rsid w:val="00AF54C9"/>
    <w:rsid w:val="00AF7A13"/>
    <w:rsid w:val="00B0058F"/>
    <w:rsid w:val="00B014C8"/>
    <w:rsid w:val="00B0279E"/>
    <w:rsid w:val="00B04C49"/>
    <w:rsid w:val="00B07331"/>
    <w:rsid w:val="00B1098A"/>
    <w:rsid w:val="00B127A5"/>
    <w:rsid w:val="00B12E19"/>
    <w:rsid w:val="00B13E82"/>
    <w:rsid w:val="00B1468B"/>
    <w:rsid w:val="00B14716"/>
    <w:rsid w:val="00B153C0"/>
    <w:rsid w:val="00B1718C"/>
    <w:rsid w:val="00B179A6"/>
    <w:rsid w:val="00B22036"/>
    <w:rsid w:val="00B23AD6"/>
    <w:rsid w:val="00B23CC5"/>
    <w:rsid w:val="00B23E61"/>
    <w:rsid w:val="00B24383"/>
    <w:rsid w:val="00B253E0"/>
    <w:rsid w:val="00B25B18"/>
    <w:rsid w:val="00B26DAF"/>
    <w:rsid w:val="00B26F7C"/>
    <w:rsid w:val="00B30413"/>
    <w:rsid w:val="00B329B4"/>
    <w:rsid w:val="00B32DD7"/>
    <w:rsid w:val="00B353B1"/>
    <w:rsid w:val="00B35A6F"/>
    <w:rsid w:val="00B36A58"/>
    <w:rsid w:val="00B410DA"/>
    <w:rsid w:val="00B437ED"/>
    <w:rsid w:val="00B4547C"/>
    <w:rsid w:val="00B45E49"/>
    <w:rsid w:val="00B4645D"/>
    <w:rsid w:val="00B47DF8"/>
    <w:rsid w:val="00B504FA"/>
    <w:rsid w:val="00B520DB"/>
    <w:rsid w:val="00B53806"/>
    <w:rsid w:val="00B54004"/>
    <w:rsid w:val="00B5402C"/>
    <w:rsid w:val="00B5427A"/>
    <w:rsid w:val="00B54A0F"/>
    <w:rsid w:val="00B54D17"/>
    <w:rsid w:val="00B55C92"/>
    <w:rsid w:val="00B56979"/>
    <w:rsid w:val="00B60DA9"/>
    <w:rsid w:val="00B64477"/>
    <w:rsid w:val="00B66045"/>
    <w:rsid w:val="00B66D71"/>
    <w:rsid w:val="00B7235C"/>
    <w:rsid w:val="00B73341"/>
    <w:rsid w:val="00B7414D"/>
    <w:rsid w:val="00B7420D"/>
    <w:rsid w:val="00B7458A"/>
    <w:rsid w:val="00B74D0E"/>
    <w:rsid w:val="00B750C8"/>
    <w:rsid w:val="00B77329"/>
    <w:rsid w:val="00B806C7"/>
    <w:rsid w:val="00B8128D"/>
    <w:rsid w:val="00B828AA"/>
    <w:rsid w:val="00B83483"/>
    <w:rsid w:val="00B83CAF"/>
    <w:rsid w:val="00B83D10"/>
    <w:rsid w:val="00B83D8F"/>
    <w:rsid w:val="00B8489D"/>
    <w:rsid w:val="00B85E00"/>
    <w:rsid w:val="00B920A9"/>
    <w:rsid w:val="00B93F2F"/>
    <w:rsid w:val="00B95589"/>
    <w:rsid w:val="00B97C74"/>
    <w:rsid w:val="00BA0411"/>
    <w:rsid w:val="00BA0CC2"/>
    <w:rsid w:val="00BA2658"/>
    <w:rsid w:val="00BA44B5"/>
    <w:rsid w:val="00BA531A"/>
    <w:rsid w:val="00BA6FE9"/>
    <w:rsid w:val="00BA7C11"/>
    <w:rsid w:val="00BB0021"/>
    <w:rsid w:val="00BB2B2A"/>
    <w:rsid w:val="00BB32B9"/>
    <w:rsid w:val="00BB39BF"/>
    <w:rsid w:val="00BB3A43"/>
    <w:rsid w:val="00BB4AB7"/>
    <w:rsid w:val="00BB6C44"/>
    <w:rsid w:val="00BB6E18"/>
    <w:rsid w:val="00BB7878"/>
    <w:rsid w:val="00BB7956"/>
    <w:rsid w:val="00BC0322"/>
    <w:rsid w:val="00BC0FC7"/>
    <w:rsid w:val="00BC15FC"/>
    <w:rsid w:val="00BC2BCD"/>
    <w:rsid w:val="00BC44FD"/>
    <w:rsid w:val="00BC78BD"/>
    <w:rsid w:val="00BD112E"/>
    <w:rsid w:val="00BD4466"/>
    <w:rsid w:val="00BD4575"/>
    <w:rsid w:val="00BD52A8"/>
    <w:rsid w:val="00BD5BA1"/>
    <w:rsid w:val="00BD617A"/>
    <w:rsid w:val="00BD67DE"/>
    <w:rsid w:val="00BD6A1C"/>
    <w:rsid w:val="00BE0987"/>
    <w:rsid w:val="00BE1062"/>
    <w:rsid w:val="00BE1096"/>
    <w:rsid w:val="00BE142F"/>
    <w:rsid w:val="00BE277A"/>
    <w:rsid w:val="00BE3BB4"/>
    <w:rsid w:val="00BE4EEE"/>
    <w:rsid w:val="00BE6461"/>
    <w:rsid w:val="00BE6D8A"/>
    <w:rsid w:val="00BE6F2C"/>
    <w:rsid w:val="00BE7AF5"/>
    <w:rsid w:val="00BF2976"/>
    <w:rsid w:val="00BF2FF1"/>
    <w:rsid w:val="00C0122E"/>
    <w:rsid w:val="00C01380"/>
    <w:rsid w:val="00C040E7"/>
    <w:rsid w:val="00C053BE"/>
    <w:rsid w:val="00C057BA"/>
    <w:rsid w:val="00C07410"/>
    <w:rsid w:val="00C100B7"/>
    <w:rsid w:val="00C125C5"/>
    <w:rsid w:val="00C15964"/>
    <w:rsid w:val="00C15C4E"/>
    <w:rsid w:val="00C167D7"/>
    <w:rsid w:val="00C17864"/>
    <w:rsid w:val="00C20FE5"/>
    <w:rsid w:val="00C315C0"/>
    <w:rsid w:val="00C316AA"/>
    <w:rsid w:val="00C3189F"/>
    <w:rsid w:val="00C3224F"/>
    <w:rsid w:val="00C3232F"/>
    <w:rsid w:val="00C32C35"/>
    <w:rsid w:val="00C32CFB"/>
    <w:rsid w:val="00C34104"/>
    <w:rsid w:val="00C346DB"/>
    <w:rsid w:val="00C34AA8"/>
    <w:rsid w:val="00C3524C"/>
    <w:rsid w:val="00C374BA"/>
    <w:rsid w:val="00C41FD0"/>
    <w:rsid w:val="00C455C9"/>
    <w:rsid w:val="00C5131C"/>
    <w:rsid w:val="00C51498"/>
    <w:rsid w:val="00C530D5"/>
    <w:rsid w:val="00C53780"/>
    <w:rsid w:val="00C53BAD"/>
    <w:rsid w:val="00C55438"/>
    <w:rsid w:val="00C56904"/>
    <w:rsid w:val="00C57567"/>
    <w:rsid w:val="00C604F5"/>
    <w:rsid w:val="00C60717"/>
    <w:rsid w:val="00C6108B"/>
    <w:rsid w:val="00C61B87"/>
    <w:rsid w:val="00C624AD"/>
    <w:rsid w:val="00C62A26"/>
    <w:rsid w:val="00C63081"/>
    <w:rsid w:val="00C6325F"/>
    <w:rsid w:val="00C6334E"/>
    <w:rsid w:val="00C63436"/>
    <w:rsid w:val="00C63503"/>
    <w:rsid w:val="00C70A1B"/>
    <w:rsid w:val="00C71FBF"/>
    <w:rsid w:val="00C736A0"/>
    <w:rsid w:val="00C740F6"/>
    <w:rsid w:val="00C746E3"/>
    <w:rsid w:val="00C75086"/>
    <w:rsid w:val="00C77AE9"/>
    <w:rsid w:val="00C77C06"/>
    <w:rsid w:val="00C81086"/>
    <w:rsid w:val="00C818E3"/>
    <w:rsid w:val="00C8271B"/>
    <w:rsid w:val="00C82882"/>
    <w:rsid w:val="00C85A49"/>
    <w:rsid w:val="00C865A4"/>
    <w:rsid w:val="00C90A8D"/>
    <w:rsid w:val="00C91212"/>
    <w:rsid w:val="00C931F8"/>
    <w:rsid w:val="00C93792"/>
    <w:rsid w:val="00C93F75"/>
    <w:rsid w:val="00C944F7"/>
    <w:rsid w:val="00C95B66"/>
    <w:rsid w:val="00C9610E"/>
    <w:rsid w:val="00C9665A"/>
    <w:rsid w:val="00C96C85"/>
    <w:rsid w:val="00C9714D"/>
    <w:rsid w:val="00CA0169"/>
    <w:rsid w:val="00CA19BF"/>
    <w:rsid w:val="00CA1C39"/>
    <w:rsid w:val="00CA2D06"/>
    <w:rsid w:val="00CA38DC"/>
    <w:rsid w:val="00CA431E"/>
    <w:rsid w:val="00CA5331"/>
    <w:rsid w:val="00CA60D8"/>
    <w:rsid w:val="00CA6126"/>
    <w:rsid w:val="00CA62B0"/>
    <w:rsid w:val="00CA6362"/>
    <w:rsid w:val="00CB1B42"/>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D0AC6"/>
    <w:rsid w:val="00CD13EC"/>
    <w:rsid w:val="00CD18A6"/>
    <w:rsid w:val="00CD4B71"/>
    <w:rsid w:val="00CD4E56"/>
    <w:rsid w:val="00CD5A79"/>
    <w:rsid w:val="00CD5CD1"/>
    <w:rsid w:val="00CD62B5"/>
    <w:rsid w:val="00CD6912"/>
    <w:rsid w:val="00CE18EF"/>
    <w:rsid w:val="00CE2EAE"/>
    <w:rsid w:val="00CE3905"/>
    <w:rsid w:val="00CE3B54"/>
    <w:rsid w:val="00CE4E08"/>
    <w:rsid w:val="00CE5388"/>
    <w:rsid w:val="00CE5555"/>
    <w:rsid w:val="00CE6C4F"/>
    <w:rsid w:val="00CE6E62"/>
    <w:rsid w:val="00CE75CF"/>
    <w:rsid w:val="00CE7D5F"/>
    <w:rsid w:val="00CF1A69"/>
    <w:rsid w:val="00CF3DB8"/>
    <w:rsid w:val="00D0096C"/>
    <w:rsid w:val="00D013C2"/>
    <w:rsid w:val="00D01593"/>
    <w:rsid w:val="00D01EC4"/>
    <w:rsid w:val="00D0388E"/>
    <w:rsid w:val="00D03B55"/>
    <w:rsid w:val="00D0457B"/>
    <w:rsid w:val="00D04B64"/>
    <w:rsid w:val="00D04DEC"/>
    <w:rsid w:val="00D05327"/>
    <w:rsid w:val="00D0540A"/>
    <w:rsid w:val="00D058C6"/>
    <w:rsid w:val="00D0791D"/>
    <w:rsid w:val="00D12397"/>
    <w:rsid w:val="00D129A4"/>
    <w:rsid w:val="00D1355A"/>
    <w:rsid w:val="00D1371B"/>
    <w:rsid w:val="00D13A2D"/>
    <w:rsid w:val="00D13BE5"/>
    <w:rsid w:val="00D13BE8"/>
    <w:rsid w:val="00D13EBC"/>
    <w:rsid w:val="00D14D8C"/>
    <w:rsid w:val="00D20648"/>
    <w:rsid w:val="00D20986"/>
    <w:rsid w:val="00D20B84"/>
    <w:rsid w:val="00D22FE0"/>
    <w:rsid w:val="00D23270"/>
    <w:rsid w:val="00D23625"/>
    <w:rsid w:val="00D23CF5"/>
    <w:rsid w:val="00D26496"/>
    <w:rsid w:val="00D26870"/>
    <w:rsid w:val="00D26E20"/>
    <w:rsid w:val="00D2705E"/>
    <w:rsid w:val="00D270F3"/>
    <w:rsid w:val="00D3113B"/>
    <w:rsid w:val="00D3335C"/>
    <w:rsid w:val="00D338D0"/>
    <w:rsid w:val="00D3480A"/>
    <w:rsid w:val="00D34D70"/>
    <w:rsid w:val="00D37F59"/>
    <w:rsid w:val="00D404F1"/>
    <w:rsid w:val="00D40779"/>
    <w:rsid w:val="00D4148C"/>
    <w:rsid w:val="00D43FC9"/>
    <w:rsid w:val="00D45E98"/>
    <w:rsid w:val="00D4617B"/>
    <w:rsid w:val="00D47C95"/>
    <w:rsid w:val="00D505E2"/>
    <w:rsid w:val="00D512C7"/>
    <w:rsid w:val="00D51FE0"/>
    <w:rsid w:val="00D52213"/>
    <w:rsid w:val="00D53784"/>
    <w:rsid w:val="00D623EA"/>
    <w:rsid w:val="00D6283F"/>
    <w:rsid w:val="00D63C9D"/>
    <w:rsid w:val="00D67502"/>
    <w:rsid w:val="00D71A2C"/>
    <w:rsid w:val="00D7424C"/>
    <w:rsid w:val="00D7474C"/>
    <w:rsid w:val="00D75666"/>
    <w:rsid w:val="00D77684"/>
    <w:rsid w:val="00D80500"/>
    <w:rsid w:val="00D80D48"/>
    <w:rsid w:val="00D813AF"/>
    <w:rsid w:val="00D82467"/>
    <w:rsid w:val="00D824C4"/>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D41"/>
    <w:rsid w:val="00DA1303"/>
    <w:rsid w:val="00DA1877"/>
    <w:rsid w:val="00DA198C"/>
    <w:rsid w:val="00DA2058"/>
    <w:rsid w:val="00DA230C"/>
    <w:rsid w:val="00DA2641"/>
    <w:rsid w:val="00DA515C"/>
    <w:rsid w:val="00DA626A"/>
    <w:rsid w:val="00DA66A6"/>
    <w:rsid w:val="00DA687D"/>
    <w:rsid w:val="00DA74FC"/>
    <w:rsid w:val="00DB2364"/>
    <w:rsid w:val="00DB3DFA"/>
    <w:rsid w:val="00DB4E31"/>
    <w:rsid w:val="00DB7A83"/>
    <w:rsid w:val="00DC1014"/>
    <w:rsid w:val="00DC2044"/>
    <w:rsid w:val="00DC3435"/>
    <w:rsid w:val="00DC363B"/>
    <w:rsid w:val="00DC556B"/>
    <w:rsid w:val="00DC7A73"/>
    <w:rsid w:val="00DD020A"/>
    <w:rsid w:val="00DD12CF"/>
    <w:rsid w:val="00DD2B2C"/>
    <w:rsid w:val="00DD2E97"/>
    <w:rsid w:val="00DD3CFD"/>
    <w:rsid w:val="00DD4C69"/>
    <w:rsid w:val="00DD5786"/>
    <w:rsid w:val="00DD592C"/>
    <w:rsid w:val="00DD620B"/>
    <w:rsid w:val="00DD6DF9"/>
    <w:rsid w:val="00DD76EE"/>
    <w:rsid w:val="00DD7BBD"/>
    <w:rsid w:val="00DE02B2"/>
    <w:rsid w:val="00DE049C"/>
    <w:rsid w:val="00DE0E09"/>
    <w:rsid w:val="00DE1D1E"/>
    <w:rsid w:val="00DE30CB"/>
    <w:rsid w:val="00DE5664"/>
    <w:rsid w:val="00DE66FB"/>
    <w:rsid w:val="00DE6BBB"/>
    <w:rsid w:val="00DF1709"/>
    <w:rsid w:val="00DF2639"/>
    <w:rsid w:val="00DF3BE8"/>
    <w:rsid w:val="00DF4FE3"/>
    <w:rsid w:val="00DF57BA"/>
    <w:rsid w:val="00DF5FD7"/>
    <w:rsid w:val="00E002ED"/>
    <w:rsid w:val="00E00E67"/>
    <w:rsid w:val="00E0133A"/>
    <w:rsid w:val="00E02EF7"/>
    <w:rsid w:val="00E045E1"/>
    <w:rsid w:val="00E05384"/>
    <w:rsid w:val="00E05F56"/>
    <w:rsid w:val="00E07157"/>
    <w:rsid w:val="00E077CA"/>
    <w:rsid w:val="00E115B8"/>
    <w:rsid w:val="00E127AC"/>
    <w:rsid w:val="00E158C8"/>
    <w:rsid w:val="00E168F9"/>
    <w:rsid w:val="00E16D6B"/>
    <w:rsid w:val="00E176A2"/>
    <w:rsid w:val="00E1795A"/>
    <w:rsid w:val="00E21933"/>
    <w:rsid w:val="00E221EF"/>
    <w:rsid w:val="00E22378"/>
    <w:rsid w:val="00E223C7"/>
    <w:rsid w:val="00E2343D"/>
    <w:rsid w:val="00E23FD7"/>
    <w:rsid w:val="00E240F3"/>
    <w:rsid w:val="00E24231"/>
    <w:rsid w:val="00E245D6"/>
    <w:rsid w:val="00E25B3F"/>
    <w:rsid w:val="00E30134"/>
    <w:rsid w:val="00E309EE"/>
    <w:rsid w:val="00E30B69"/>
    <w:rsid w:val="00E30C9F"/>
    <w:rsid w:val="00E32FA5"/>
    <w:rsid w:val="00E3553E"/>
    <w:rsid w:val="00E3749D"/>
    <w:rsid w:val="00E409C7"/>
    <w:rsid w:val="00E40BD5"/>
    <w:rsid w:val="00E42B06"/>
    <w:rsid w:val="00E44522"/>
    <w:rsid w:val="00E44CED"/>
    <w:rsid w:val="00E462AE"/>
    <w:rsid w:val="00E46A99"/>
    <w:rsid w:val="00E46C96"/>
    <w:rsid w:val="00E47375"/>
    <w:rsid w:val="00E536DF"/>
    <w:rsid w:val="00E541A2"/>
    <w:rsid w:val="00E549B9"/>
    <w:rsid w:val="00E5544D"/>
    <w:rsid w:val="00E604FC"/>
    <w:rsid w:val="00E61AF0"/>
    <w:rsid w:val="00E64350"/>
    <w:rsid w:val="00E6441E"/>
    <w:rsid w:val="00E6497E"/>
    <w:rsid w:val="00E65591"/>
    <w:rsid w:val="00E65C45"/>
    <w:rsid w:val="00E66AC3"/>
    <w:rsid w:val="00E7043E"/>
    <w:rsid w:val="00E71184"/>
    <w:rsid w:val="00E717CA"/>
    <w:rsid w:val="00E737E7"/>
    <w:rsid w:val="00E73CC9"/>
    <w:rsid w:val="00E76F95"/>
    <w:rsid w:val="00E772A4"/>
    <w:rsid w:val="00E77502"/>
    <w:rsid w:val="00E80D50"/>
    <w:rsid w:val="00E81A08"/>
    <w:rsid w:val="00E81D52"/>
    <w:rsid w:val="00E825E6"/>
    <w:rsid w:val="00E8556E"/>
    <w:rsid w:val="00E855A4"/>
    <w:rsid w:val="00E86833"/>
    <w:rsid w:val="00E86DA8"/>
    <w:rsid w:val="00E87738"/>
    <w:rsid w:val="00E905DA"/>
    <w:rsid w:val="00E915BE"/>
    <w:rsid w:val="00E93352"/>
    <w:rsid w:val="00E9371B"/>
    <w:rsid w:val="00E93B34"/>
    <w:rsid w:val="00E94929"/>
    <w:rsid w:val="00EA4EF2"/>
    <w:rsid w:val="00EA7C27"/>
    <w:rsid w:val="00EB782E"/>
    <w:rsid w:val="00EC037A"/>
    <w:rsid w:val="00EC33E3"/>
    <w:rsid w:val="00EC5301"/>
    <w:rsid w:val="00ED0390"/>
    <w:rsid w:val="00ED0505"/>
    <w:rsid w:val="00ED18BB"/>
    <w:rsid w:val="00ED1A6C"/>
    <w:rsid w:val="00ED38E7"/>
    <w:rsid w:val="00ED43EB"/>
    <w:rsid w:val="00ED57B9"/>
    <w:rsid w:val="00ED685B"/>
    <w:rsid w:val="00ED6C51"/>
    <w:rsid w:val="00EE14F0"/>
    <w:rsid w:val="00EE18B9"/>
    <w:rsid w:val="00EE1DDF"/>
    <w:rsid w:val="00EE2D2A"/>
    <w:rsid w:val="00EE3328"/>
    <w:rsid w:val="00EE47B9"/>
    <w:rsid w:val="00EE5070"/>
    <w:rsid w:val="00EE5350"/>
    <w:rsid w:val="00EE5C4E"/>
    <w:rsid w:val="00EE664F"/>
    <w:rsid w:val="00EE6FA7"/>
    <w:rsid w:val="00EE7170"/>
    <w:rsid w:val="00EE7227"/>
    <w:rsid w:val="00EF0118"/>
    <w:rsid w:val="00EF07C7"/>
    <w:rsid w:val="00EF18C5"/>
    <w:rsid w:val="00EF3399"/>
    <w:rsid w:val="00EF4C17"/>
    <w:rsid w:val="00EF53FC"/>
    <w:rsid w:val="00EF7C2E"/>
    <w:rsid w:val="00F0064F"/>
    <w:rsid w:val="00F01D4B"/>
    <w:rsid w:val="00F02433"/>
    <w:rsid w:val="00F027C4"/>
    <w:rsid w:val="00F028DD"/>
    <w:rsid w:val="00F031EC"/>
    <w:rsid w:val="00F03755"/>
    <w:rsid w:val="00F03E12"/>
    <w:rsid w:val="00F0519F"/>
    <w:rsid w:val="00F05871"/>
    <w:rsid w:val="00F07433"/>
    <w:rsid w:val="00F07859"/>
    <w:rsid w:val="00F07908"/>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D7C"/>
    <w:rsid w:val="00F344EA"/>
    <w:rsid w:val="00F345FF"/>
    <w:rsid w:val="00F35CE2"/>
    <w:rsid w:val="00F370D4"/>
    <w:rsid w:val="00F37A6A"/>
    <w:rsid w:val="00F40FE1"/>
    <w:rsid w:val="00F4272B"/>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924"/>
    <w:rsid w:val="00F57489"/>
    <w:rsid w:val="00F60092"/>
    <w:rsid w:val="00F60F17"/>
    <w:rsid w:val="00F6183C"/>
    <w:rsid w:val="00F622AA"/>
    <w:rsid w:val="00F62AD1"/>
    <w:rsid w:val="00F65BAE"/>
    <w:rsid w:val="00F71AE1"/>
    <w:rsid w:val="00F72202"/>
    <w:rsid w:val="00F726EC"/>
    <w:rsid w:val="00F74919"/>
    <w:rsid w:val="00F7516F"/>
    <w:rsid w:val="00F75553"/>
    <w:rsid w:val="00F75D16"/>
    <w:rsid w:val="00F75F43"/>
    <w:rsid w:val="00F76034"/>
    <w:rsid w:val="00F76A34"/>
    <w:rsid w:val="00F76D46"/>
    <w:rsid w:val="00F772AD"/>
    <w:rsid w:val="00F77683"/>
    <w:rsid w:val="00F7795E"/>
    <w:rsid w:val="00F77C5D"/>
    <w:rsid w:val="00F8088C"/>
    <w:rsid w:val="00F81E2A"/>
    <w:rsid w:val="00F8408E"/>
    <w:rsid w:val="00F84840"/>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B12BE"/>
    <w:rsid w:val="00FB1512"/>
    <w:rsid w:val="00FB193C"/>
    <w:rsid w:val="00FC00C6"/>
    <w:rsid w:val="00FC0A1C"/>
    <w:rsid w:val="00FC40B7"/>
    <w:rsid w:val="00FC41D6"/>
    <w:rsid w:val="00FC4C03"/>
    <w:rsid w:val="00FC5A6E"/>
    <w:rsid w:val="00FC6FF9"/>
    <w:rsid w:val="00FC7B36"/>
    <w:rsid w:val="00FD0235"/>
    <w:rsid w:val="00FD526C"/>
    <w:rsid w:val="00FD5331"/>
    <w:rsid w:val="00FD64A2"/>
    <w:rsid w:val="00FD6615"/>
    <w:rsid w:val="00FE2820"/>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oter" Target="footer1.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D6B2-4B84-B4E6-75B49B48D0F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D6B2-4B84-B4E6-75B49B48D0F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D6B2-4B84-B4E6-75B49B48D0F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D6B2-4B84-B4E6-75B49B48D0F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B096-4DF2-98F3-0C3A70C6F760}"/>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B096-4DF2-98F3-0C3A70C6F760}"/>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B096-4DF2-98F3-0C3A70C6F760}"/>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B096-4DF2-98F3-0C3A70C6F76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D6B2-4B84-B4E6-75B49B48D0F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D6B2-4B84-B4E6-75B49B48D0F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D6B2-4B84-B4E6-75B49B48D0F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D6B2-4B84-B4E6-75B49B48D0F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2C34-4635-97EC-4FE51480DCC5}"/>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2C34-4635-97EC-4FE51480DCC5}"/>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2C34-4635-97EC-4FE51480DCC5}"/>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2C34-4635-97EC-4FE51480DCC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6F757C13-0859-4045-ABBC-E3ABBA0E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2324</TotalTime>
  <Pages>67</Pages>
  <Words>9971</Words>
  <Characters>56841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797</cp:revision>
  <cp:lastPrinted>2024-08-07T03:26:00Z</cp:lastPrinted>
  <dcterms:created xsi:type="dcterms:W3CDTF">2024-03-21T03:45:00Z</dcterms:created>
  <dcterms:modified xsi:type="dcterms:W3CDTF">2024-08-07T04:48:00Z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